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08EAB" w14:textId="4DC154E5" w:rsidR="00190514" w:rsidRPr="00190514" w:rsidRDefault="00190514" w:rsidP="00190514">
      <w:pPr>
        <w:pStyle w:val="ab"/>
      </w:pPr>
      <w:r>
        <w:t>Лабораторная работа</w:t>
      </w:r>
      <w:r w:rsidR="00C2581F">
        <w:t xml:space="preserve"> №8</w:t>
      </w:r>
      <w:r>
        <w:br/>
        <w:t>Создание Формы регистрации</w:t>
      </w:r>
    </w:p>
    <w:sdt>
      <w:sdtPr>
        <w:id w:val="-1043587777"/>
        <w:placeholder>
          <w:docPart w:val="5634FE518C8748FE8A50434C7C61DE1B"/>
        </w:placeholder>
      </w:sdtPr>
      <w:sdtEndPr/>
      <w:sdtContent>
        <w:sdt>
          <w:sdtPr>
            <w:rPr>
              <w:sz w:val="24"/>
              <w:szCs w:val="24"/>
            </w:rPr>
            <w:id w:val="499399939"/>
            <w:placeholder>
              <w:docPart w:val="53A6B8A357D6436593412AD3E435C9E9"/>
            </w:placeholder>
          </w:sdtPr>
          <w:sdtEndPr>
            <w:rPr>
              <w:sz w:val="28"/>
              <w:szCs w:val="28"/>
            </w:rPr>
          </w:sdtEndPr>
          <w:sdtContent>
            <w:p w14:paraId="5E5DEB05" w14:textId="77777777" w:rsidR="00190514" w:rsidRPr="00653B94" w:rsidRDefault="00190514" w:rsidP="00190514">
              <w:pPr>
                <w:pStyle w:val="a6"/>
              </w:pPr>
              <w:r w:rsidRPr="00653B94">
                <w:t>Одна из проблем с формами в предыдущих спецификациях HTML состоит в том, что поля формы — это всего лишь пустые ячейки для заполнения, не более того. На сервере, конечно же, требуется валидация данных, но для создания осмысленного интерфейса приходится дублировать эту проверку в браузере с помощью JavaScript. Учитывая, что формы используются практически на каждой веб-странице — формы поиска, регистрации, добавления комментария и т. д., — было бы здорово, если бы в браузеры была включена валидация тех типов данных, которые чаще всего вводятся пользователем и в случае неверного ввода появлялись сообщения об ошибках.</w:t>
              </w:r>
            </w:p>
            <w:p w14:paraId="540E01CC" w14:textId="77777777" w:rsidR="00570DE1" w:rsidRDefault="00190514" w:rsidP="00190514">
              <w:pPr>
                <w:pStyle w:val="a6"/>
              </w:pPr>
              <w:r w:rsidRPr="00653B94">
                <w:t xml:space="preserve">Как вы уже догадались, формы HTML5 позволяют делать именно это. Появились новые значения атрибута </w:t>
              </w:r>
              <w:proofErr w:type="spellStart"/>
              <w:r w:rsidRPr="00653B94">
                <w:t>type</w:t>
              </w:r>
              <w:proofErr w:type="spellEnd"/>
              <w:r w:rsidRPr="00653B94">
                <w:t xml:space="preserve"> элемента </w:t>
              </w:r>
              <w:proofErr w:type="spellStart"/>
              <w:r w:rsidRPr="00653B94">
                <w:t>input</w:t>
              </w:r>
              <w:proofErr w:type="spellEnd"/>
              <w:r w:rsidRPr="00011255">
                <w:t>.</w:t>
              </w:r>
            </w:p>
            <w:p w14:paraId="3867C6ED" w14:textId="77777777" w:rsidR="00143A03" w:rsidRPr="00011255" w:rsidRDefault="00570DE1" w:rsidP="00190514">
              <w:pPr>
                <w:pStyle w:val="a6"/>
              </w:pPr>
              <w:r>
                <w:t xml:space="preserve">ПРИМЕР ГОТОВОЙ ФОРМЫ: </w:t>
              </w:r>
              <w:hyperlink r:id="rId8" w:history="1">
                <w:r w:rsidR="00143A03" w:rsidRPr="00570DE1">
                  <w:rPr>
                    <w:rStyle w:val="afe"/>
                  </w:rPr>
                  <w:t>ЛР Формы\forms.html</w:t>
                </w:r>
              </w:hyperlink>
            </w:p>
            <w:p w14:paraId="00474772" w14:textId="77777777" w:rsidR="00190514" w:rsidRPr="00190514" w:rsidRDefault="00F04D6B" w:rsidP="00190514">
              <w:pPr>
                <w:pStyle w:val="a6"/>
                <w:rPr>
                  <w:b/>
                </w:rPr>
              </w:pPr>
              <w:sdt>
                <w:sdtPr>
                  <w:rPr>
                    <w:b/>
                  </w:rPr>
                  <w:id w:val="74940865"/>
                  <w:placeholder>
                    <w:docPart w:val="66B8787E3ED44C5C998C455738C8D3FF"/>
                  </w:placeholder>
                </w:sdtPr>
                <w:sdtEndPr/>
                <w:sdtContent>
                  <w:r w:rsidR="00190514">
                    <w:rPr>
                      <w:b/>
                    </w:rPr>
                    <w:t>1 Теория</w:t>
                  </w:r>
                </w:sdtContent>
              </w:sdt>
            </w:p>
            <w:p w14:paraId="498C8F9E" w14:textId="77777777" w:rsidR="00190514" w:rsidRPr="00653B94" w:rsidRDefault="00190514" w:rsidP="00190514">
              <w:pPr>
                <w:pStyle w:val="a6"/>
                <w:rPr>
                  <w:b/>
                </w:rPr>
              </w:pPr>
              <w:r w:rsidRPr="00653B94">
                <w:rPr>
                  <w:b/>
                </w:rPr>
                <w:t xml:space="preserve">Тип ввода данных </w:t>
              </w:r>
              <w:proofErr w:type="spellStart"/>
              <w:r w:rsidRPr="00653B94">
                <w:rPr>
                  <w:b/>
                </w:rPr>
                <w:t>email</w:t>
              </w:r>
              <w:proofErr w:type="spellEnd"/>
              <w:r>
                <w:rPr>
                  <w:b/>
                </w:rPr>
                <w:t>.</w:t>
              </w:r>
            </w:p>
            <w:p w14:paraId="306E8AE0" w14:textId="77777777" w:rsidR="00190514" w:rsidRPr="00011255" w:rsidRDefault="00190514" w:rsidP="00190514">
              <w:pPr>
                <w:pStyle w:val="a6"/>
                <w:rPr>
                  <w:lang w:val="en-US"/>
                </w:rPr>
              </w:pPr>
              <w:r w:rsidRPr="00653B94">
                <w:t>Строка &lt;</w:t>
              </w:r>
              <w:proofErr w:type="spellStart"/>
              <w:r w:rsidRPr="00653B94">
                <w:t>input</w:t>
              </w:r>
              <w:proofErr w:type="spellEnd"/>
              <w:r w:rsidRPr="00653B94">
                <w:t xml:space="preserve"> </w:t>
              </w:r>
              <w:proofErr w:type="spellStart"/>
              <w:r w:rsidRPr="00653B94">
                <w:t>type</w:t>
              </w:r>
              <w:proofErr w:type="spellEnd"/>
              <w:r w:rsidRPr="00653B94">
                <w:t>=</w:t>
              </w:r>
              <w:proofErr w:type="spellStart"/>
              <w:r w:rsidRPr="00653B94">
                <w:t>email</w:t>
              </w:r>
              <w:proofErr w:type="spellEnd"/>
              <w:r w:rsidRPr="00653B94">
                <w:t xml:space="preserve">&gt; сообщает браузеру, что форма не должна быть отправлена, пока пользователь не ввел нечто, похожее на правильный адрес электронной почты, то есть браузер не проверяет, существует ли такой адрес, а только определяет правильность его формата. Пользователь может отправить форму с незаполненным полем, только если к этому полю не добавлен атрибут </w:t>
              </w:r>
              <w:proofErr w:type="spellStart"/>
              <w:r w:rsidRPr="00653B94">
                <w:t>required</w:t>
              </w:r>
              <w:proofErr w:type="spellEnd"/>
              <w:r w:rsidRPr="00653B94">
                <w:t xml:space="preserve"> (это верно для всех типов ввода данных). Примеры заполнения представлены на рисунках </w:t>
              </w:r>
              <w:r>
                <w:rPr>
                  <w:lang w:val="en-US"/>
                </w:rPr>
                <w:t>10</w:t>
              </w:r>
              <w:r w:rsidRPr="00653B94">
                <w:t>, 1</w:t>
              </w:r>
              <w:r>
                <w:rPr>
                  <w:lang w:val="en-US"/>
                </w:rPr>
                <w:t>1.</w:t>
              </w:r>
            </w:p>
            <w:p w14:paraId="1BD27983" w14:textId="77777777" w:rsidR="00190514" w:rsidRPr="00653B94" w:rsidRDefault="00190514" w:rsidP="00190514">
              <w:pPr>
                <w:pStyle w:val="a6"/>
              </w:pPr>
            </w:p>
            <w:p w14:paraId="748C4AAA" w14:textId="77777777" w:rsidR="00190514" w:rsidRPr="00653B94" w:rsidRDefault="00190514" w:rsidP="00190514">
              <w:pPr>
                <w:pStyle w:val="a6"/>
                <w:keepNext/>
                <w:jc w:val="center"/>
              </w:pPr>
              <w:r w:rsidRPr="00653B94">
                <w:rPr>
                  <w:noProof/>
                </w:rPr>
                <w:drawing>
                  <wp:inline distT="0" distB="0" distL="0" distR="0" wp14:anchorId="7AC94997" wp14:editId="17191799">
                    <wp:extent cx="5163820" cy="780415"/>
                    <wp:effectExtent l="0" t="0" r="0" b="635"/>
                    <wp:docPr id="96" name="Рисунок 9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163820" cy="78041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45193ED0" w14:textId="77777777" w:rsidR="00190514" w:rsidRPr="002546E0" w:rsidRDefault="00190514" w:rsidP="00190514">
              <w:pPr>
                <w:pStyle w:val="a6"/>
                <w:keepNext/>
                <w:rPr>
                  <w:sz w:val="24"/>
                  <w:szCs w:val="24"/>
                </w:rPr>
              </w:pPr>
            </w:p>
            <w:p w14:paraId="748B907E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  <w:lang w:val="en-US"/>
                </w:rPr>
              </w:pPr>
              <w:r w:rsidRPr="00653B94">
                <w:rPr>
                  <w:color w:val="auto"/>
                </w:rPr>
                <w:t xml:space="preserve">Рисунок </w:t>
              </w:r>
              <w:r w:rsidRPr="00653B94">
                <w:rPr>
                  <w:color w:val="auto"/>
                </w:rPr>
                <w:fldChar w:fldCharType="begin"/>
              </w:r>
              <w:r w:rsidRPr="00653B94">
                <w:rPr>
                  <w:color w:val="auto"/>
                </w:rPr>
                <w:instrText xml:space="preserve"> SEQ Рисунок \* ARABIC </w:instrText>
              </w:r>
              <w:r w:rsidRPr="00653B94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</w:t>
              </w:r>
              <w:r w:rsidRPr="00653B94">
                <w:rPr>
                  <w:color w:val="auto"/>
                </w:rPr>
                <w:fldChar w:fldCharType="end"/>
              </w:r>
              <w:r>
                <w:rPr>
                  <w:color w:val="auto"/>
                  <w:lang w:val="en-US"/>
                </w:rPr>
                <w:t xml:space="preserve"> – </w:t>
              </w:r>
              <w:r>
                <w:rPr>
                  <w:color w:val="auto"/>
                </w:rPr>
                <w:t xml:space="preserve">Недопустимый </w:t>
              </w:r>
              <w:r>
                <w:rPr>
                  <w:color w:val="auto"/>
                  <w:lang w:val="en-US"/>
                </w:rPr>
                <w:t>e-mail</w:t>
              </w:r>
            </w:p>
            <w:p w14:paraId="2933374C" w14:textId="77777777" w:rsidR="00190514" w:rsidRPr="007B5375" w:rsidRDefault="00190514" w:rsidP="00190514">
              <w:pPr>
                <w:rPr>
                  <w:lang w:val="en-US"/>
                </w:rPr>
              </w:pPr>
            </w:p>
            <w:p w14:paraId="2CDD2C76" w14:textId="77777777" w:rsidR="00190514" w:rsidRPr="00653B94" w:rsidRDefault="00190514" w:rsidP="00190514">
              <w:pPr>
                <w:pStyle w:val="a6"/>
                <w:keepNext/>
                <w:jc w:val="center"/>
              </w:pPr>
              <w:r w:rsidRPr="00653B94">
                <w:rPr>
                  <w:noProof/>
                </w:rPr>
                <w:drawing>
                  <wp:inline distT="0" distB="0" distL="0" distR="0" wp14:anchorId="38AB183B" wp14:editId="16CD6C7F">
                    <wp:extent cx="5163820" cy="926465"/>
                    <wp:effectExtent l="0" t="0" r="0" b="6985"/>
                    <wp:docPr id="97" name="Рисунок 9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163820" cy="92646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3BFF7A24" w14:textId="77777777" w:rsidR="00190514" w:rsidRPr="002546E0" w:rsidRDefault="00190514" w:rsidP="00190514">
              <w:pPr>
                <w:pStyle w:val="a6"/>
                <w:keepNext/>
                <w:rPr>
                  <w:sz w:val="24"/>
                  <w:szCs w:val="24"/>
                </w:rPr>
              </w:pPr>
            </w:p>
            <w:p w14:paraId="52FD97A9" w14:textId="77777777" w:rsidR="00190514" w:rsidRPr="00CB28AF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653B94">
                <w:rPr>
                  <w:color w:val="auto"/>
                </w:rPr>
                <w:t xml:space="preserve">Рисунок </w:t>
              </w:r>
              <w:r w:rsidRPr="00653B94">
                <w:rPr>
                  <w:color w:val="auto"/>
                </w:rPr>
                <w:fldChar w:fldCharType="begin"/>
              </w:r>
              <w:r w:rsidRPr="00653B94">
                <w:rPr>
                  <w:color w:val="auto"/>
                </w:rPr>
                <w:instrText xml:space="preserve"> SEQ Рисунок \* ARABIC </w:instrText>
              </w:r>
              <w:r w:rsidRPr="00653B94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</w:t>
              </w:r>
              <w:r w:rsidRPr="00653B94">
                <w:rPr>
                  <w:color w:val="auto"/>
                </w:rPr>
                <w:fldChar w:fldCharType="end"/>
              </w:r>
              <w:r w:rsidRPr="00CB28AF">
                <w:rPr>
                  <w:color w:val="auto"/>
                </w:rPr>
                <w:t xml:space="preserve"> </w:t>
              </w:r>
              <w:r>
                <w:rPr>
                  <w:color w:val="auto"/>
                </w:rPr>
                <w:t xml:space="preserve">– Допустимый </w:t>
              </w:r>
              <w:r>
                <w:rPr>
                  <w:color w:val="auto"/>
                  <w:lang w:val="en-US"/>
                </w:rPr>
                <w:t>e</w:t>
              </w:r>
              <w:r w:rsidRPr="00CB28AF">
                <w:rPr>
                  <w:color w:val="auto"/>
                </w:rPr>
                <w:t>-</w:t>
              </w:r>
              <w:r>
                <w:rPr>
                  <w:color w:val="auto"/>
                  <w:lang w:val="en-US"/>
                </w:rPr>
                <w:t>mail</w:t>
              </w:r>
            </w:p>
            <w:p w14:paraId="65B00D67" w14:textId="77777777" w:rsidR="00190514" w:rsidRPr="00653B94" w:rsidRDefault="00190514" w:rsidP="00190514"/>
            <w:p w14:paraId="2DFF0E8C" w14:textId="77777777" w:rsidR="00190514" w:rsidRPr="00653B94" w:rsidRDefault="00190514" w:rsidP="00190514">
              <w:pPr>
                <w:ind w:firstLine="709"/>
                <w:jc w:val="both"/>
                <w:rPr>
                  <w:b/>
                  <w:sz w:val="28"/>
                  <w:szCs w:val="28"/>
                </w:rPr>
              </w:pPr>
              <w:r w:rsidRPr="00653B94">
                <w:rPr>
                  <w:b/>
                  <w:sz w:val="28"/>
                  <w:szCs w:val="28"/>
                </w:rPr>
                <w:t xml:space="preserve">Тип ввода </w:t>
              </w:r>
              <w:proofErr w:type="gramStart"/>
              <w:r w:rsidRPr="00653B94">
                <w:rPr>
                  <w:b/>
                  <w:sz w:val="28"/>
                  <w:szCs w:val="28"/>
                </w:rPr>
                <w:t xml:space="preserve">данных  </w:t>
              </w:r>
              <w:proofErr w:type="spellStart"/>
              <w:r w:rsidRPr="00653B94">
                <w:rPr>
                  <w:b/>
                  <w:sz w:val="28"/>
                  <w:szCs w:val="28"/>
                </w:rPr>
                <w:t>password</w:t>
              </w:r>
              <w:proofErr w:type="spellEnd"/>
              <w:proofErr w:type="gramEnd"/>
              <w:r>
                <w:rPr>
                  <w:b/>
                  <w:sz w:val="28"/>
                  <w:szCs w:val="28"/>
                </w:rPr>
                <w:t>.</w:t>
              </w:r>
            </w:p>
            <w:p w14:paraId="2CDDDA71" w14:textId="77777777" w:rsidR="00190514" w:rsidRPr="00653B94" w:rsidRDefault="00190514" w:rsidP="00190514">
              <w:pPr>
                <w:ind w:firstLine="709"/>
                <w:jc w:val="both"/>
                <w:rPr>
                  <w:sz w:val="28"/>
                  <w:szCs w:val="28"/>
                </w:rPr>
              </w:pPr>
              <w:r w:rsidRPr="00653B94">
                <w:rPr>
                  <w:sz w:val="28"/>
                  <w:szCs w:val="28"/>
                </w:rPr>
                <w:lastRenderedPageBreak/>
                <w:t>Строка &lt;</w:t>
              </w:r>
              <w:proofErr w:type="spellStart"/>
              <w:r w:rsidRPr="00653B94">
                <w:rPr>
                  <w:sz w:val="28"/>
                  <w:szCs w:val="28"/>
                </w:rPr>
                <w:t>input</w:t>
              </w:r>
              <w:proofErr w:type="spellEnd"/>
              <w:r w:rsidRPr="00653B94">
                <w:rPr>
                  <w:sz w:val="28"/>
                  <w:szCs w:val="28"/>
                </w:rPr>
                <w:t xml:space="preserve"> </w:t>
              </w:r>
              <w:proofErr w:type="spellStart"/>
              <w:r w:rsidRPr="00653B94">
                <w:rPr>
                  <w:sz w:val="28"/>
                  <w:szCs w:val="28"/>
                </w:rPr>
                <w:t>type</w:t>
              </w:r>
              <w:proofErr w:type="spellEnd"/>
              <w:r w:rsidRPr="00653B94">
                <w:rPr>
                  <w:sz w:val="28"/>
                  <w:szCs w:val="28"/>
                </w:rPr>
                <w:t>=</w:t>
              </w:r>
              <w:proofErr w:type="spellStart"/>
              <w:r w:rsidRPr="00653B94">
                <w:rPr>
                  <w:sz w:val="28"/>
                  <w:szCs w:val="28"/>
                </w:rPr>
                <w:t>password</w:t>
              </w:r>
              <w:proofErr w:type="spellEnd"/>
              <w:r w:rsidRPr="00653B94">
                <w:rPr>
                  <w:sz w:val="28"/>
                  <w:szCs w:val="28"/>
                </w:rPr>
                <w:t>&gt; заставляет браузер скрывать значения, вводимые пользователем – рисунок 1</w:t>
              </w:r>
              <w:r w:rsidRPr="00A535C9">
                <w:rPr>
                  <w:sz w:val="28"/>
                  <w:szCs w:val="28"/>
                </w:rPr>
                <w:t>2</w:t>
              </w:r>
              <w:r w:rsidRPr="00653B94">
                <w:rPr>
                  <w:sz w:val="28"/>
                  <w:szCs w:val="28"/>
                </w:rPr>
                <w:t>:</w:t>
              </w:r>
            </w:p>
            <w:p w14:paraId="5611E2C3" w14:textId="77777777" w:rsidR="00190514" w:rsidRPr="00653B94" w:rsidRDefault="00190514" w:rsidP="00190514">
              <w:pPr>
                <w:ind w:firstLine="709"/>
                <w:jc w:val="both"/>
                <w:rPr>
                  <w:sz w:val="28"/>
                  <w:szCs w:val="28"/>
                </w:rPr>
              </w:pPr>
            </w:p>
            <w:p w14:paraId="07353826" w14:textId="77777777" w:rsidR="00190514" w:rsidRPr="00653B94" w:rsidRDefault="00190514" w:rsidP="00190514">
              <w:pPr>
                <w:keepNext/>
                <w:ind w:firstLine="709"/>
                <w:jc w:val="center"/>
              </w:pPr>
              <w:r w:rsidRPr="00653B94">
                <w:rPr>
                  <w:noProof/>
                  <w:sz w:val="28"/>
                  <w:szCs w:val="28"/>
                </w:rPr>
                <w:drawing>
                  <wp:inline distT="0" distB="0" distL="0" distR="0" wp14:anchorId="61C80E8A" wp14:editId="52E2AC22">
                    <wp:extent cx="4742815" cy="792480"/>
                    <wp:effectExtent l="0" t="0" r="635" b="7620"/>
                    <wp:docPr id="98" name="Рисунок 9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742815" cy="79248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1FB7AD19" w14:textId="77777777" w:rsidR="00190514" w:rsidRPr="00653B94" w:rsidRDefault="00190514" w:rsidP="00190514">
              <w:pPr>
                <w:keepNext/>
                <w:ind w:firstLine="709"/>
                <w:jc w:val="both"/>
              </w:pPr>
            </w:p>
            <w:p w14:paraId="647860C3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653B94">
                <w:rPr>
                  <w:color w:val="auto"/>
                </w:rPr>
                <w:t xml:space="preserve">Рисунок </w:t>
              </w:r>
              <w:r w:rsidRPr="00653B94">
                <w:rPr>
                  <w:color w:val="auto"/>
                </w:rPr>
                <w:fldChar w:fldCharType="begin"/>
              </w:r>
              <w:r w:rsidRPr="00653B94">
                <w:rPr>
                  <w:color w:val="auto"/>
                </w:rPr>
                <w:instrText xml:space="preserve"> SEQ Рисунок \* ARABIC </w:instrText>
              </w:r>
              <w:r w:rsidRPr="00653B94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3</w:t>
              </w:r>
              <w:r w:rsidRPr="00653B94">
                <w:rPr>
                  <w:color w:val="auto"/>
                </w:rPr>
                <w:fldChar w:fldCharType="end"/>
              </w:r>
              <w:r w:rsidRPr="007043D9">
                <w:rPr>
                  <w:color w:val="auto"/>
                </w:rPr>
                <w:t xml:space="preserve"> – </w:t>
              </w:r>
              <w:r>
                <w:rPr>
                  <w:color w:val="auto"/>
                </w:rPr>
                <w:t>Пример вводы пароля</w:t>
              </w:r>
            </w:p>
            <w:p w14:paraId="7924FA05" w14:textId="77777777" w:rsidR="00190514" w:rsidRPr="007B5375" w:rsidRDefault="00190514" w:rsidP="00190514"/>
            <w:p w14:paraId="1A988236" w14:textId="77777777" w:rsidR="00190514" w:rsidRPr="00653B94" w:rsidRDefault="00190514" w:rsidP="00190514">
              <w:pPr>
                <w:pStyle w:val="a6"/>
                <w:rPr>
                  <w:b/>
                </w:rPr>
              </w:pPr>
              <w:r w:rsidRPr="00653B94">
                <w:rPr>
                  <w:b/>
                </w:rPr>
                <w:t xml:space="preserve">Тип ввода данных </w:t>
              </w:r>
              <w:proofErr w:type="spellStart"/>
              <w:r w:rsidRPr="00653B94">
                <w:rPr>
                  <w:b/>
                </w:rPr>
                <w:t>url</w:t>
              </w:r>
              <w:proofErr w:type="spellEnd"/>
              <w:r>
                <w:rPr>
                  <w:b/>
                </w:rPr>
                <w:t>.</w:t>
              </w:r>
            </w:p>
            <w:p w14:paraId="67C816C6" w14:textId="77777777" w:rsidR="00190514" w:rsidRPr="00653B94" w:rsidRDefault="00190514" w:rsidP="00190514">
              <w:pPr>
                <w:pStyle w:val="a6"/>
              </w:pPr>
              <w:r w:rsidRPr="00653B94">
                <w:t>Строка &lt;</w:t>
              </w:r>
              <w:proofErr w:type="spellStart"/>
              <w:r w:rsidRPr="00653B94">
                <w:t>input</w:t>
              </w:r>
              <w:proofErr w:type="spellEnd"/>
              <w:r w:rsidRPr="00653B94">
                <w:t xml:space="preserve"> </w:t>
              </w:r>
              <w:proofErr w:type="spellStart"/>
              <w:r w:rsidRPr="00653B94">
                <w:t>type</w:t>
              </w:r>
              <w:proofErr w:type="spellEnd"/>
              <w:r w:rsidRPr="00653B94">
                <w:t>=</w:t>
              </w:r>
              <w:proofErr w:type="spellStart"/>
              <w:r w:rsidRPr="00653B94">
                <w:t>url</w:t>
              </w:r>
              <w:proofErr w:type="spellEnd"/>
              <w:r w:rsidRPr="00653B94">
                <w:t>&gt; заставляет браузер проверять, что пользователь ввел правильный URL-адрес</w:t>
              </w:r>
              <w:r w:rsidRPr="002918CC">
                <w:t xml:space="preserve"> (</w:t>
              </w:r>
              <w:r>
                <w:t xml:space="preserve">в формате </w:t>
              </w:r>
              <w:r>
                <w:rPr>
                  <w:lang w:val="en-US"/>
                </w:rPr>
                <w:t>http</w:t>
              </w:r>
              <w:r w:rsidRPr="002918CC">
                <w:t xml:space="preserve">:// </w:t>
              </w:r>
              <w:r>
                <w:t xml:space="preserve">или </w:t>
              </w:r>
              <w:r>
                <w:rPr>
                  <w:lang w:val="en-US"/>
                </w:rPr>
                <w:t>https</w:t>
              </w:r>
              <w:r w:rsidRPr="002918CC">
                <w:t xml:space="preserve">://) </w:t>
              </w:r>
              <w:r w:rsidRPr="00653B94">
                <w:t>– рисунок 1</w:t>
              </w:r>
              <w:r w:rsidRPr="00A535C9">
                <w:t>3</w:t>
              </w:r>
              <w:r w:rsidRPr="00653B94">
                <w:t>:</w:t>
              </w:r>
            </w:p>
            <w:p w14:paraId="021E9CE0" w14:textId="77777777" w:rsidR="00190514" w:rsidRPr="00653B94" w:rsidRDefault="00190514" w:rsidP="00190514">
              <w:pPr>
                <w:pStyle w:val="a6"/>
              </w:pPr>
            </w:p>
            <w:p w14:paraId="6B74E2E9" w14:textId="77777777" w:rsidR="00190514" w:rsidRPr="00653B94" w:rsidRDefault="00190514" w:rsidP="00190514">
              <w:pPr>
                <w:pStyle w:val="a6"/>
                <w:keepNext/>
                <w:jc w:val="center"/>
              </w:pPr>
              <w:r w:rsidRPr="00653B94">
                <w:rPr>
                  <w:noProof/>
                </w:rPr>
                <w:drawing>
                  <wp:inline distT="0" distB="0" distL="0" distR="0" wp14:anchorId="5CF272AF" wp14:editId="5C2697B6">
                    <wp:extent cx="5279390" cy="902335"/>
                    <wp:effectExtent l="0" t="0" r="0" b="0"/>
                    <wp:docPr id="99" name="Рисунок 9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279390" cy="90233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7E3204EC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5FF3C173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653B94">
                <w:rPr>
                  <w:color w:val="auto"/>
                </w:rPr>
                <w:t xml:space="preserve">Рисунок </w:t>
              </w:r>
              <w:r w:rsidRPr="00653B94">
                <w:rPr>
                  <w:color w:val="auto"/>
                </w:rPr>
                <w:fldChar w:fldCharType="begin"/>
              </w:r>
              <w:r w:rsidRPr="00653B94">
                <w:rPr>
                  <w:color w:val="auto"/>
                </w:rPr>
                <w:instrText xml:space="preserve"> SEQ Рисунок \* ARABIC </w:instrText>
              </w:r>
              <w:r w:rsidRPr="00653B94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4</w:t>
              </w:r>
              <w:r w:rsidRPr="00653B94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Пример ввода допустимого </w:t>
              </w:r>
              <w:proofErr w:type="spellStart"/>
              <w:r>
                <w:rPr>
                  <w:color w:val="auto"/>
                  <w:lang w:val="en-US"/>
                </w:rPr>
                <w:t>url</w:t>
              </w:r>
              <w:proofErr w:type="spellEnd"/>
              <w:r w:rsidRPr="007043D9">
                <w:rPr>
                  <w:color w:val="auto"/>
                </w:rPr>
                <w:t>-</w:t>
              </w:r>
              <w:r>
                <w:rPr>
                  <w:color w:val="auto"/>
                </w:rPr>
                <w:t>адреса</w:t>
              </w:r>
            </w:p>
            <w:p w14:paraId="25515263" w14:textId="77777777" w:rsidR="00190514" w:rsidRPr="00F3293C" w:rsidRDefault="00190514" w:rsidP="00190514">
              <w:pPr>
                <w:pStyle w:val="afd"/>
                <w:spacing w:after="0"/>
                <w:ind w:firstLine="709"/>
                <w:jc w:val="both"/>
                <w:rPr>
                  <w:b/>
                  <w:i w:val="0"/>
                  <w:iCs w:val="0"/>
                  <w:color w:val="auto"/>
                  <w:sz w:val="28"/>
                  <w:szCs w:val="28"/>
                </w:rPr>
              </w:pPr>
              <w:r w:rsidRPr="00653B94">
                <w:rPr>
                  <w:b/>
                  <w:i w:val="0"/>
                  <w:iCs w:val="0"/>
                  <w:color w:val="auto"/>
                  <w:sz w:val="28"/>
                  <w:szCs w:val="28"/>
                </w:rPr>
                <w:t xml:space="preserve">Тип ввода данных </w:t>
              </w:r>
              <w:proofErr w:type="spellStart"/>
              <w:r w:rsidRPr="00653B94">
                <w:rPr>
                  <w:b/>
                  <w:i w:val="0"/>
                  <w:iCs w:val="0"/>
                  <w:color w:val="auto"/>
                  <w:sz w:val="28"/>
                  <w:szCs w:val="28"/>
                </w:rPr>
                <w:t>date</w:t>
              </w:r>
              <w:proofErr w:type="spellEnd"/>
              <w:r w:rsidRPr="00653B94">
                <w:rPr>
                  <w:b/>
                  <w:i w:val="0"/>
                  <w:iCs w:val="0"/>
                  <w:color w:val="auto"/>
                  <w:sz w:val="28"/>
                  <w:szCs w:val="28"/>
                  <w:lang w:val="en-US"/>
                </w:rPr>
                <w:t>time</w:t>
              </w:r>
              <w:r w:rsidRPr="00653B94">
                <w:rPr>
                  <w:b/>
                  <w:i w:val="0"/>
                  <w:iCs w:val="0"/>
                  <w:color w:val="auto"/>
                  <w:sz w:val="28"/>
                  <w:szCs w:val="28"/>
                </w:rPr>
                <w:t>-</w:t>
              </w:r>
              <w:r w:rsidRPr="00653B94">
                <w:rPr>
                  <w:b/>
                  <w:i w:val="0"/>
                  <w:iCs w:val="0"/>
                  <w:color w:val="auto"/>
                  <w:sz w:val="28"/>
                  <w:szCs w:val="28"/>
                  <w:lang w:val="en-US"/>
                </w:rPr>
                <w:t>local</w:t>
              </w:r>
              <w:r>
                <w:rPr>
                  <w:b/>
                  <w:i w:val="0"/>
                  <w:iCs w:val="0"/>
                  <w:color w:val="auto"/>
                  <w:sz w:val="28"/>
                  <w:szCs w:val="28"/>
                </w:rPr>
                <w:t>.</w:t>
              </w:r>
            </w:p>
            <w:p w14:paraId="3BD2723D" w14:textId="77777777" w:rsidR="00190514" w:rsidRPr="00653B94" w:rsidRDefault="00190514" w:rsidP="00190514">
              <w:pPr>
                <w:pStyle w:val="afd"/>
                <w:spacing w:after="0"/>
                <w:ind w:firstLine="709"/>
                <w:jc w:val="both"/>
                <w:rPr>
                  <w:i w:val="0"/>
                  <w:iCs w:val="0"/>
                  <w:color w:val="auto"/>
                  <w:sz w:val="28"/>
                  <w:szCs w:val="28"/>
                </w:rPr>
              </w:pPr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>&lt;</w:t>
              </w:r>
              <w:proofErr w:type="spellStart"/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>input</w:t>
              </w:r>
              <w:proofErr w:type="spellEnd"/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 xml:space="preserve"> </w:t>
              </w:r>
              <w:r w:rsidRPr="00653B94">
                <w:rPr>
                  <w:i w:val="0"/>
                  <w:iCs w:val="0"/>
                  <w:color w:val="auto"/>
                  <w:sz w:val="28"/>
                  <w:szCs w:val="28"/>
                  <w:lang w:val="en-US"/>
                </w:rPr>
                <w:t>type</w:t>
              </w:r>
              <w:proofErr w:type="gramStart"/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>=”</w:t>
              </w:r>
              <w:proofErr w:type="spellStart"/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>datetime</w:t>
              </w:r>
              <w:proofErr w:type="gramEnd"/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>-local</w:t>
              </w:r>
              <w:proofErr w:type="spellEnd"/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>” создает поля ввода, позволяющие легко ввести дату и время, открывая виджеты календаря или другие; они ограничивают введенное время: часы – не больше 24, минуты – не больше 59 – рисунок 1</w:t>
              </w:r>
              <w:r w:rsidRPr="00A535C9">
                <w:rPr>
                  <w:i w:val="0"/>
                  <w:iCs w:val="0"/>
                  <w:color w:val="auto"/>
                  <w:sz w:val="28"/>
                  <w:szCs w:val="28"/>
                </w:rPr>
                <w:t>4</w:t>
              </w:r>
              <w:r w:rsidRPr="00653B94">
                <w:rPr>
                  <w:i w:val="0"/>
                  <w:iCs w:val="0"/>
                  <w:color w:val="auto"/>
                  <w:sz w:val="28"/>
                  <w:szCs w:val="28"/>
                </w:rPr>
                <w:t>:</w:t>
              </w:r>
            </w:p>
            <w:p w14:paraId="13755293" w14:textId="77777777" w:rsidR="00190514" w:rsidRPr="00653B94" w:rsidRDefault="00190514" w:rsidP="00190514"/>
            <w:p w14:paraId="16ED7EA9" w14:textId="77777777" w:rsidR="00190514" w:rsidRPr="00653B94" w:rsidRDefault="00190514" w:rsidP="00190514">
              <w:pPr>
                <w:keepNext/>
                <w:jc w:val="center"/>
              </w:pPr>
              <w:r w:rsidRPr="00653B94">
                <w:rPr>
                  <w:noProof/>
                </w:rPr>
                <w:drawing>
                  <wp:inline distT="0" distB="0" distL="0" distR="0" wp14:anchorId="4F970FC9" wp14:editId="714576B8">
                    <wp:extent cx="3438525" cy="2603500"/>
                    <wp:effectExtent l="0" t="0" r="9525" b="6350"/>
                    <wp:docPr id="100" name="Рисунок 10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38525" cy="26035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3020E825" w14:textId="77777777" w:rsidR="00190514" w:rsidRPr="00653B94" w:rsidRDefault="00190514" w:rsidP="00190514">
              <w:pPr>
                <w:keepNext/>
                <w:jc w:val="center"/>
              </w:pPr>
            </w:p>
            <w:p w14:paraId="7976A99B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653B94">
                <w:rPr>
                  <w:color w:val="auto"/>
                </w:rPr>
                <w:t xml:space="preserve">Рисунок </w:t>
              </w:r>
              <w:r w:rsidRPr="00653B94">
                <w:rPr>
                  <w:color w:val="auto"/>
                </w:rPr>
                <w:fldChar w:fldCharType="begin"/>
              </w:r>
              <w:r w:rsidRPr="00653B94">
                <w:rPr>
                  <w:color w:val="auto"/>
                </w:rPr>
                <w:instrText xml:space="preserve"> SEQ Рисунок \* ARABIC </w:instrText>
              </w:r>
              <w:r w:rsidRPr="00653B94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5</w:t>
              </w:r>
              <w:r w:rsidRPr="00653B94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Пример использования виджета «Календарь» в браузере «</w:t>
              </w:r>
              <w:r>
                <w:rPr>
                  <w:color w:val="auto"/>
                  <w:lang w:val="en-US"/>
                </w:rPr>
                <w:t>Opera</w:t>
              </w:r>
              <w:r>
                <w:rPr>
                  <w:color w:val="auto"/>
                </w:rPr>
                <w:t>»</w:t>
              </w:r>
            </w:p>
            <w:p w14:paraId="58559B2A" w14:textId="77777777" w:rsidR="00190514" w:rsidRPr="007B5375" w:rsidRDefault="00190514" w:rsidP="00190514"/>
            <w:p w14:paraId="672E7DD6" w14:textId="77777777" w:rsidR="00190514" w:rsidRPr="00653B94" w:rsidRDefault="00190514" w:rsidP="00190514">
              <w:pPr>
                <w:pStyle w:val="a6"/>
                <w:rPr>
                  <w:b/>
                </w:rPr>
              </w:pPr>
              <w:r w:rsidRPr="00653B94">
                <w:rPr>
                  <w:b/>
                </w:rPr>
                <w:t xml:space="preserve">Тип ввода данных </w:t>
              </w:r>
              <w:proofErr w:type="spellStart"/>
              <w:r w:rsidRPr="00653B94">
                <w:rPr>
                  <w:b/>
                </w:rPr>
                <w:t>number</w:t>
              </w:r>
              <w:proofErr w:type="spellEnd"/>
              <w:r>
                <w:rPr>
                  <w:b/>
                </w:rPr>
                <w:t>.</w:t>
              </w:r>
            </w:p>
            <w:p w14:paraId="7D9E63F0" w14:textId="77777777" w:rsidR="00190514" w:rsidRPr="00653B94" w:rsidRDefault="00190514" w:rsidP="00190514">
              <w:pPr>
                <w:pStyle w:val="a6"/>
              </w:pPr>
              <w:r w:rsidRPr="00653B94">
                <w:t xml:space="preserve">Как это ни удивительно, но тип ввода данных </w:t>
              </w:r>
              <w:proofErr w:type="spellStart"/>
              <w:r w:rsidRPr="00653B94">
                <w:t>number</w:t>
              </w:r>
              <w:proofErr w:type="spellEnd"/>
              <w:r w:rsidRPr="00653B94">
                <w:t xml:space="preserve"> выдает ошибку, если пользователь не ввел численные символы. Он не предназначен для ввода </w:t>
              </w:r>
              <w:r w:rsidRPr="00653B94">
                <w:lastRenderedPageBreak/>
                <w:t>номеров телефона, так как их часто указывают с пробелами, скобками, значком плюса, дефисами и т. п.; используйте для телефонов &lt;</w:t>
              </w:r>
              <w:proofErr w:type="spellStart"/>
              <w:r w:rsidRPr="00653B94">
                <w:t>input</w:t>
              </w:r>
              <w:proofErr w:type="spellEnd"/>
              <w:r w:rsidRPr="00653B94">
                <w:t xml:space="preserve"> </w:t>
              </w:r>
              <w:proofErr w:type="spellStart"/>
              <w:r w:rsidRPr="00653B94">
                <w:t>type</w:t>
              </w:r>
              <w:proofErr w:type="spellEnd"/>
              <w:r w:rsidRPr="00653B94">
                <w:t>=</w:t>
              </w:r>
              <w:proofErr w:type="spellStart"/>
              <w:r w:rsidRPr="00653B94">
                <w:t>tel</w:t>
              </w:r>
              <w:proofErr w:type="spellEnd"/>
              <w:r w:rsidRPr="00653B94">
                <w:t>&gt;.</w:t>
              </w:r>
            </w:p>
            <w:p w14:paraId="406CEF4A" w14:textId="77777777" w:rsidR="00190514" w:rsidRDefault="00190514" w:rsidP="00190514">
              <w:pPr>
                <w:pStyle w:val="a6"/>
              </w:pPr>
              <w:r w:rsidRPr="00653B94">
                <w:t xml:space="preserve">Он прекрасно работает с атрибутами </w:t>
              </w:r>
              <w:proofErr w:type="spellStart"/>
              <w:r w:rsidRPr="00653B94">
                <w:t>min</w:t>
              </w:r>
              <w:proofErr w:type="spellEnd"/>
              <w:r w:rsidRPr="00653B94">
                <w:t xml:space="preserve">, </w:t>
              </w:r>
              <w:proofErr w:type="spellStart"/>
              <w:r w:rsidRPr="00653B94">
                <w:t>max</w:t>
              </w:r>
              <w:proofErr w:type="spellEnd"/>
              <w:r w:rsidRPr="00653B94">
                <w:t xml:space="preserve"> и </w:t>
              </w:r>
              <w:proofErr w:type="spellStart"/>
              <w:r w:rsidRPr="00653B94">
                <w:t>step</w:t>
              </w:r>
              <w:proofErr w:type="spellEnd"/>
              <w:r w:rsidRPr="00653B94">
                <w:t xml:space="preserve">. В Opera и </w:t>
              </w:r>
              <w:proofErr w:type="spellStart"/>
              <w:r w:rsidRPr="00653B94">
                <w:t>Chrome</w:t>
              </w:r>
              <w:proofErr w:type="spellEnd"/>
              <w:r w:rsidRPr="00653B94">
                <w:t xml:space="preserve"> он выглядит как счетчик, значения которого можно ограничить сверху и снизу, а шаг задается с помощью атрибута </w:t>
              </w:r>
              <w:proofErr w:type="spellStart"/>
              <w:r w:rsidRPr="00653B94">
                <w:t>step</w:t>
              </w:r>
              <w:proofErr w:type="spellEnd"/>
              <w:r w:rsidRPr="00653B94">
                <w:t xml:space="preserve">; при этом пользователь может ввести число с клавиатуры. Ввод буквенных символов в поля </w:t>
              </w:r>
              <w:proofErr w:type="spellStart"/>
              <w:r w:rsidRPr="00653B94">
                <w:t>type</w:t>
              </w:r>
              <w:proofErr w:type="spellEnd"/>
              <w:r w:rsidRPr="00653B94">
                <w:t>=</w:t>
              </w:r>
              <w:proofErr w:type="spellStart"/>
              <w:r w:rsidRPr="00653B94">
                <w:t>number</w:t>
              </w:r>
              <w:proofErr w:type="spellEnd"/>
              <w:r w:rsidRPr="00653B94">
                <w:t xml:space="preserve"> в Opera и </w:t>
              </w:r>
              <w:proofErr w:type="spellStart"/>
              <w:r w:rsidRPr="00653B94">
                <w:t>Chrome</w:t>
              </w:r>
              <w:proofErr w:type="spellEnd"/>
              <w:r w:rsidRPr="00653B94">
                <w:t xml:space="preserve"> не приводит к ошибке валидации. Подобное случается из-за того, что браузер не занимается проверкой введенных данных — он даже не заменяет текущее значение поля введенными пользователем нецифровыми символами. К сожалению, пользовательский интерфейс предполагает, что вы ввели буквы и они были одобрены</w:t>
              </w:r>
              <w:r w:rsidRPr="007A1351">
                <w:t xml:space="preserve">. </w:t>
              </w:r>
              <w:r>
                <w:t xml:space="preserve">Поэтому для ограничения ввода данных в некоторых </w:t>
              </w:r>
              <w:proofErr w:type="gramStart"/>
              <w:r>
                <w:t>браузерах  необходимо</w:t>
              </w:r>
              <w:proofErr w:type="gramEnd"/>
              <w:r>
                <w:t xml:space="preserve"> использовать атрибут </w:t>
              </w:r>
              <w:r>
                <w:rPr>
                  <w:lang w:val="en-US"/>
                </w:rPr>
                <w:t>pattern</w:t>
              </w:r>
              <w:r w:rsidRPr="007A1351">
                <w:t xml:space="preserve">, </w:t>
              </w:r>
              <w:r>
                <w:t>о котором будет говориться далее и действие которого показано на рисунках 15, 16</w:t>
              </w:r>
              <w:r w:rsidRPr="00653B94">
                <w:t>.</w:t>
              </w:r>
            </w:p>
            <w:p w14:paraId="2E24C286" w14:textId="77777777" w:rsidR="00190514" w:rsidRDefault="00190514" w:rsidP="00190514">
              <w:pPr>
                <w:pStyle w:val="a6"/>
              </w:pPr>
            </w:p>
            <w:p w14:paraId="534763F2" w14:textId="77777777" w:rsidR="00190514" w:rsidRPr="00653B94" w:rsidRDefault="00190514" w:rsidP="00190514">
              <w:pPr>
                <w:pStyle w:val="a6"/>
                <w:keepNext/>
                <w:jc w:val="center"/>
              </w:pPr>
              <w:r w:rsidRPr="00653B94">
                <w:rPr>
                  <w:noProof/>
                </w:rPr>
                <w:drawing>
                  <wp:inline distT="0" distB="0" distL="0" distR="0" wp14:anchorId="10E875D8" wp14:editId="40FDA2D4">
                    <wp:extent cx="3443982" cy="819150"/>
                    <wp:effectExtent l="0" t="0" r="4445" b="0"/>
                    <wp:docPr id="101" name="Рисунок 10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5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712" b="7188"/>
                            <a:stretch/>
                          </pic:blipFill>
                          <pic:spPr bwMode="auto">
                            <a:xfrm>
                              <a:off x="0" y="0"/>
                              <a:ext cx="3679262" cy="8751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4D22FE0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3E8392F8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653B94">
                <w:rPr>
                  <w:color w:val="auto"/>
                </w:rPr>
                <w:t xml:space="preserve">Рисунок </w:t>
              </w:r>
              <w:r w:rsidRPr="00653B94">
                <w:rPr>
                  <w:color w:val="auto"/>
                </w:rPr>
                <w:fldChar w:fldCharType="begin"/>
              </w:r>
              <w:r w:rsidRPr="00653B94">
                <w:rPr>
                  <w:color w:val="auto"/>
                </w:rPr>
                <w:instrText xml:space="preserve"> SEQ Рисунок \* ARABIC </w:instrText>
              </w:r>
              <w:r w:rsidRPr="00653B94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6</w:t>
              </w:r>
              <w:r w:rsidRPr="00653B94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Недопустимый ввод (ограничение по значению)</w:t>
              </w:r>
            </w:p>
            <w:p w14:paraId="58AA11D4" w14:textId="77777777" w:rsidR="00190514" w:rsidRDefault="00190514" w:rsidP="00190514">
              <w:pPr>
                <w:pStyle w:val="a6"/>
                <w:keepNext/>
                <w:jc w:val="center"/>
              </w:pPr>
              <w:r w:rsidRPr="00653B94">
                <w:rPr>
                  <w:noProof/>
                </w:rPr>
                <w:drawing>
                  <wp:inline distT="0" distB="0" distL="0" distR="0" wp14:anchorId="5D5C842B" wp14:editId="414747B4">
                    <wp:extent cx="2844165" cy="704666"/>
                    <wp:effectExtent l="0" t="0" r="0" b="635"/>
                    <wp:docPr id="102" name="Рисунок 10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6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252" b="14234"/>
                            <a:stretch/>
                          </pic:blipFill>
                          <pic:spPr bwMode="auto">
                            <a:xfrm>
                              <a:off x="0" y="0"/>
                              <a:ext cx="2865899" cy="7100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0F7AD4C6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764172D6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653B94">
                <w:rPr>
                  <w:color w:val="auto"/>
                </w:rPr>
                <w:t xml:space="preserve">Рисунок </w:t>
              </w:r>
              <w:r w:rsidRPr="00653B94">
                <w:rPr>
                  <w:color w:val="auto"/>
                </w:rPr>
                <w:fldChar w:fldCharType="begin"/>
              </w:r>
              <w:r w:rsidRPr="00653B94">
                <w:rPr>
                  <w:color w:val="auto"/>
                </w:rPr>
                <w:instrText xml:space="preserve"> SEQ Рисунок \* ARABIC </w:instrText>
              </w:r>
              <w:r w:rsidRPr="00653B94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7</w:t>
              </w:r>
              <w:r w:rsidRPr="00653B94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Допустимый ввод</w:t>
              </w:r>
            </w:p>
            <w:p w14:paraId="47DF83D0" w14:textId="77777777" w:rsidR="00190514" w:rsidRPr="009A5060" w:rsidRDefault="00190514" w:rsidP="00190514"/>
            <w:p w14:paraId="64D09701" w14:textId="77777777" w:rsidR="00190514" w:rsidRPr="00462910" w:rsidRDefault="00190514" w:rsidP="00190514">
              <w:pPr>
                <w:pStyle w:val="a6"/>
                <w:rPr>
                  <w:b/>
                </w:rPr>
              </w:pPr>
              <w:r w:rsidRPr="00462910">
                <w:rPr>
                  <w:b/>
                </w:rPr>
                <w:t xml:space="preserve">Тип ввода данных </w:t>
              </w:r>
              <w:proofErr w:type="spellStart"/>
              <w:r w:rsidRPr="00462910">
                <w:rPr>
                  <w:b/>
                </w:rPr>
                <w:t>tel</w:t>
              </w:r>
              <w:proofErr w:type="spellEnd"/>
              <w:r>
                <w:rPr>
                  <w:b/>
                </w:rPr>
                <w:t>.</w:t>
              </w:r>
            </w:p>
            <w:p w14:paraId="313DF667" w14:textId="77777777" w:rsidR="00190514" w:rsidRDefault="00190514" w:rsidP="00190514">
              <w:pPr>
                <w:pStyle w:val="a6"/>
              </w:pPr>
              <w:r>
                <w:t xml:space="preserve">Тип </w:t>
              </w:r>
              <w:proofErr w:type="spellStart"/>
              <w:r>
                <w:t>tel</w:t>
              </w:r>
              <w:proofErr w:type="spellEnd"/>
              <w:r>
                <w:t xml:space="preserve"> используется для ввода телефонного номера. Особой проверки не производится; более того, не требуется вводить только цифры — многие номера часто пишутся с использованием других знаков, например +44 (0) 123 1234.</w:t>
              </w:r>
            </w:p>
            <w:p w14:paraId="31229C9E" w14:textId="77777777" w:rsidR="00190514" w:rsidRPr="00462910" w:rsidRDefault="00190514" w:rsidP="00190514">
              <w:pPr>
                <w:pStyle w:val="a6"/>
                <w:rPr>
                  <w:b/>
                </w:rPr>
              </w:pPr>
              <w:bookmarkStart w:id="0" w:name="_Hlk513077798"/>
              <w:r w:rsidRPr="00462910">
                <w:rPr>
                  <w:b/>
                </w:rPr>
                <w:t xml:space="preserve">Тип ввода данных </w:t>
              </w:r>
              <w:proofErr w:type="spellStart"/>
              <w:r w:rsidRPr="00462910">
                <w:rPr>
                  <w:b/>
                </w:rPr>
                <w:t>color</w:t>
              </w:r>
              <w:proofErr w:type="spellEnd"/>
              <w:r>
                <w:rPr>
                  <w:b/>
                </w:rPr>
                <w:t>.</w:t>
              </w:r>
            </w:p>
            <w:bookmarkEnd w:id="0"/>
            <w:p w14:paraId="17DF3304" w14:textId="77777777" w:rsidR="00190514" w:rsidRDefault="00190514" w:rsidP="00190514">
              <w:pPr>
                <w:pStyle w:val="a6"/>
              </w:pPr>
              <w:r>
                <w:t>&lt;</w:t>
              </w:r>
              <w:proofErr w:type="spellStart"/>
              <w:r>
                <w:t>input</w:t>
              </w:r>
              <w:proofErr w:type="spellEnd"/>
              <w:r>
                <w:t xml:space="preserve"> </w:t>
              </w:r>
              <w:proofErr w:type="spellStart"/>
              <w:r>
                <w:t>type</w:t>
              </w:r>
              <w:proofErr w:type="spellEnd"/>
              <w:r>
                <w:t>=</w:t>
              </w:r>
              <w:proofErr w:type="spellStart"/>
              <w:r>
                <w:t>color</w:t>
              </w:r>
              <w:proofErr w:type="spellEnd"/>
              <w:r>
                <w:t>&gt; позволяет пользователю ввести значение цвета, выбрав нужный вариант в палитре – рисунок 1</w:t>
              </w:r>
              <w:r w:rsidRPr="00A535C9">
                <w:t>7</w:t>
              </w:r>
              <w:r>
                <w:t xml:space="preserve">: </w:t>
              </w:r>
            </w:p>
            <w:p w14:paraId="68B4DD38" w14:textId="77777777" w:rsidR="00190514" w:rsidRDefault="00190514" w:rsidP="00190514">
              <w:pPr>
                <w:pStyle w:val="a6"/>
                <w:keepNext/>
                <w:jc w:val="center"/>
                <w:rPr>
                  <w:noProof/>
                </w:rPr>
              </w:pPr>
            </w:p>
            <w:p w14:paraId="7D979318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drawing>
                  <wp:inline distT="0" distB="0" distL="0" distR="0" wp14:anchorId="66969550" wp14:editId="39EAFE7F">
                    <wp:extent cx="3324225" cy="2286000"/>
                    <wp:effectExtent l="0" t="0" r="9525" b="0"/>
                    <wp:docPr id="103" name="Рисунок 10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7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170" t="6384" r="4492" b="3480"/>
                            <a:stretch/>
                          </pic:blipFill>
                          <pic:spPr bwMode="auto">
                            <a:xfrm>
                              <a:off x="0" y="0"/>
                              <a:ext cx="3324225" cy="228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3AF2F32F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15682878" w14:textId="77777777" w:rsidR="00190514" w:rsidRPr="00995993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D147F8">
                <w:rPr>
                  <w:color w:val="auto"/>
                </w:rPr>
                <w:t xml:space="preserve">Рисунок </w:t>
              </w:r>
              <w:r w:rsidRPr="00D147F8">
                <w:rPr>
                  <w:color w:val="auto"/>
                </w:rPr>
                <w:fldChar w:fldCharType="begin"/>
              </w:r>
              <w:r w:rsidRPr="00D147F8">
                <w:rPr>
                  <w:color w:val="auto"/>
                </w:rPr>
                <w:instrText xml:space="preserve"> SEQ Рисунок \* ARABIC </w:instrText>
              </w:r>
              <w:r w:rsidRPr="00D147F8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8</w:t>
              </w:r>
              <w:r w:rsidRPr="00D147F8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Открытие цветовой палитры для типа поля «</w:t>
              </w:r>
              <w:r>
                <w:rPr>
                  <w:color w:val="auto"/>
                  <w:lang w:val="en-US"/>
                </w:rPr>
                <w:t>color</w:t>
              </w:r>
              <w:r>
                <w:rPr>
                  <w:color w:val="auto"/>
                </w:rPr>
                <w:t>»</w:t>
              </w:r>
            </w:p>
            <w:p w14:paraId="57E547A1" w14:textId="77777777" w:rsidR="00190514" w:rsidRPr="005D3688" w:rsidRDefault="00190514" w:rsidP="00190514"/>
            <w:p w14:paraId="11F9C2A2" w14:textId="77777777" w:rsidR="00190514" w:rsidRPr="00D147F8" w:rsidRDefault="00190514" w:rsidP="00190514">
              <w:pPr>
                <w:pStyle w:val="a6"/>
                <w:rPr>
                  <w:b/>
                </w:rPr>
              </w:pPr>
              <w:r w:rsidRPr="00462910">
                <w:rPr>
                  <w:b/>
                </w:rPr>
                <w:t xml:space="preserve">Тип ввода данных </w:t>
              </w:r>
              <w:r>
                <w:rPr>
                  <w:b/>
                  <w:lang w:val="en-US"/>
                </w:rPr>
                <w:t>checkbox</w:t>
              </w:r>
              <w:r w:rsidRPr="00D147F8">
                <w:rPr>
                  <w:b/>
                </w:rPr>
                <w:t>.</w:t>
              </w:r>
            </w:p>
            <w:p w14:paraId="35AC7DD8" w14:textId="77777777" w:rsidR="00190514" w:rsidRDefault="00190514" w:rsidP="00190514">
              <w:pPr>
                <w:pStyle w:val="a6"/>
              </w:pPr>
              <w:r>
                <w:t>Флажки</w:t>
              </w:r>
              <w:r w:rsidRPr="000C12F7">
                <w:t xml:space="preserve"> </w:t>
              </w:r>
              <w:r>
                <w:t xml:space="preserve">используют, когда необходимо выбрать любое количество вариантов из предложенного списка </w:t>
              </w:r>
              <w:r w:rsidRPr="00D147F8">
                <w:t>(</w:t>
              </w:r>
              <w:r>
                <w:t xml:space="preserve">рисунок </w:t>
              </w:r>
              <w:r w:rsidRPr="00D147F8">
                <w:t>1</w:t>
              </w:r>
              <w:r w:rsidRPr="00A535C9">
                <w:t>8</w:t>
              </w:r>
              <w:r w:rsidRPr="00D147F8">
                <w:t>)</w:t>
              </w:r>
              <w:r>
                <w:t>. Если требуется выбор лишь одного варианта, то для этого следует предпочесть переключатели (</w:t>
              </w:r>
              <w:proofErr w:type="spellStart"/>
              <w:r>
                <w:t>radio</w:t>
              </w:r>
              <w:proofErr w:type="spellEnd"/>
              <w:r>
                <w:t>). Флажок создается следующим образом</w:t>
              </w:r>
              <w:r w:rsidRPr="00D147F8">
                <w:t>:</w:t>
              </w:r>
              <w:r>
                <w:t xml:space="preserve"> </w:t>
              </w:r>
            </w:p>
            <w:p w14:paraId="35649BC4" w14:textId="77777777" w:rsidR="00190514" w:rsidRDefault="00190514" w:rsidP="00190514">
              <w:pPr>
                <w:pStyle w:val="a6"/>
              </w:pPr>
              <w:r>
                <w:t>&lt;</w:t>
              </w:r>
              <w:proofErr w:type="spellStart"/>
              <w:r>
                <w:t>input</w:t>
              </w:r>
              <w:proofErr w:type="spellEnd"/>
              <w:r>
                <w:t xml:space="preserve"> </w:t>
              </w:r>
              <w:proofErr w:type="spellStart"/>
              <w:r>
                <w:t>type</w:t>
              </w:r>
              <w:proofErr w:type="spellEnd"/>
              <w:r>
                <w:t>="</w:t>
              </w:r>
              <w:proofErr w:type="spellStart"/>
              <w:r>
                <w:t>checkbox</w:t>
              </w:r>
              <w:proofErr w:type="spellEnd"/>
              <w:r>
                <w:t>"</w:t>
              </w:r>
              <w:r w:rsidRPr="00D147F8">
                <w:t>&gt;</w:t>
              </w:r>
              <w:r w:rsidRPr="00D41854">
                <w:t>.</w:t>
              </w:r>
            </w:p>
            <w:p w14:paraId="6FB86EF0" w14:textId="77777777" w:rsidR="00190514" w:rsidRPr="00D41854" w:rsidRDefault="00190514" w:rsidP="00190514">
              <w:pPr>
                <w:pStyle w:val="a6"/>
              </w:pPr>
            </w:p>
            <w:p w14:paraId="1184EAFF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drawing>
                  <wp:inline distT="0" distB="0" distL="0" distR="0" wp14:anchorId="07321F37" wp14:editId="28E422A0">
                    <wp:extent cx="5523230" cy="1219200"/>
                    <wp:effectExtent l="0" t="0" r="1270" b="0"/>
                    <wp:docPr id="104" name="Рисунок 10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523230" cy="12192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3337EB37" w14:textId="77777777" w:rsidR="00190514" w:rsidRDefault="00190514" w:rsidP="00190514">
              <w:pPr>
                <w:pStyle w:val="a6"/>
                <w:keepNext/>
                <w:rPr>
                  <w:sz w:val="24"/>
                  <w:szCs w:val="24"/>
                </w:rPr>
              </w:pPr>
            </w:p>
            <w:p w14:paraId="034767C3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D147F8">
                <w:rPr>
                  <w:color w:val="auto"/>
                </w:rPr>
                <w:t xml:space="preserve">Рисунок </w:t>
              </w:r>
              <w:r w:rsidRPr="00D147F8">
                <w:rPr>
                  <w:color w:val="auto"/>
                </w:rPr>
                <w:fldChar w:fldCharType="begin"/>
              </w:r>
              <w:r w:rsidRPr="00D147F8">
                <w:rPr>
                  <w:color w:val="auto"/>
                </w:rPr>
                <w:instrText xml:space="preserve"> SEQ Рисунок \* ARABIC </w:instrText>
              </w:r>
              <w:r w:rsidRPr="00D147F8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9</w:t>
              </w:r>
              <w:r w:rsidRPr="00D147F8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Пример использования поля «флажок»</w:t>
              </w:r>
            </w:p>
            <w:p w14:paraId="656461F4" w14:textId="77777777" w:rsidR="00190514" w:rsidRDefault="00190514" w:rsidP="00190514"/>
            <w:p w14:paraId="570EBDBC" w14:textId="77777777" w:rsidR="00190514" w:rsidRPr="00817D9E" w:rsidRDefault="00190514" w:rsidP="00190514">
              <w:pPr>
                <w:pStyle w:val="a6"/>
                <w:rPr>
                  <w:b/>
                </w:rPr>
              </w:pPr>
              <w:r>
                <w:rPr>
                  <w:b/>
                </w:rPr>
                <w:t>Н</w:t>
              </w:r>
              <w:r w:rsidRPr="00817D9E">
                <w:rPr>
                  <w:b/>
                </w:rPr>
                <w:t>овые атрибуты</w:t>
              </w:r>
              <w:r>
                <w:rPr>
                  <w:b/>
                </w:rPr>
                <w:t>.</w:t>
              </w:r>
            </w:p>
            <w:p w14:paraId="6B91BBF2" w14:textId="77777777" w:rsidR="00190514" w:rsidRDefault="00190514" w:rsidP="00190514">
              <w:pPr>
                <w:pStyle w:val="a6"/>
              </w:pPr>
              <w:r>
                <w:t>Помимо новых типов ввода данных, в HTML5 определен ряд новых атрибутов для элемента &lt;</w:t>
              </w:r>
              <w:proofErr w:type="spellStart"/>
              <w:r>
                <w:t>input</w:t>
              </w:r>
              <w:proofErr w:type="spellEnd"/>
              <w:r>
                <w:t xml:space="preserve">&gt;, отвечающих за его поведение и ограничения: </w:t>
              </w:r>
              <w:proofErr w:type="spellStart"/>
              <w:r>
                <w:t>autocomplete</w:t>
              </w:r>
              <w:proofErr w:type="spellEnd"/>
              <w:r>
                <w:t xml:space="preserve">, </w:t>
              </w:r>
              <w:proofErr w:type="spellStart"/>
              <w:r>
                <w:t>min</w:t>
              </w:r>
              <w:proofErr w:type="spellEnd"/>
              <w:r>
                <w:t xml:space="preserve">, </w:t>
              </w:r>
              <w:proofErr w:type="spellStart"/>
              <w:r>
                <w:t>max</w:t>
              </w:r>
              <w:proofErr w:type="spellEnd"/>
              <w:r>
                <w:t xml:space="preserve">, </w:t>
              </w:r>
              <w:proofErr w:type="spellStart"/>
              <w:r>
                <w:t>multiple</w:t>
              </w:r>
              <w:proofErr w:type="spellEnd"/>
              <w:r>
                <w:t xml:space="preserve">, </w:t>
              </w:r>
              <w:proofErr w:type="spellStart"/>
              <w:r>
                <w:t>pattern</w:t>
              </w:r>
              <w:proofErr w:type="spellEnd"/>
              <w:r>
                <w:t xml:space="preserve"> и </w:t>
              </w:r>
              <w:proofErr w:type="spellStart"/>
              <w:r>
                <w:t>step</w:t>
              </w:r>
              <w:proofErr w:type="spellEnd"/>
              <w:r>
                <w:t xml:space="preserve">. </w:t>
              </w:r>
            </w:p>
            <w:p w14:paraId="50E42D45" w14:textId="77777777" w:rsidR="00190514" w:rsidRDefault="00190514" w:rsidP="00190514">
              <w:pPr>
                <w:pStyle w:val="a6"/>
              </w:pPr>
              <w:r w:rsidRPr="00817D9E">
                <w:rPr>
                  <w:b/>
                </w:rPr>
                <w:t xml:space="preserve">Атрибут </w:t>
              </w:r>
              <w:proofErr w:type="spellStart"/>
              <w:r w:rsidRPr="00817D9E">
                <w:rPr>
                  <w:b/>
                </w:rPr>
                <w:t>autofocus</w:t>
              </w:r>
              <w:proofErr w:type="spellEnd"/>
              <w:r>
                <w:rPr>
                  <w:b/>
                </w:rPr>
                <w:t xml:space="preserve">. </w:t>
              </w:r>
              <w:r>
                <w:t xml:space="preserve">Булев атрибут </w:t>
              </w:r>
              <w:proofErr w:type="spellStart"/>
              <w:r>
                <w:t>autofocus</w:t>
              </w:r>
              <w:proofErr w:type="spellEnd"/>
              <w:r>
                <w:t xml:space="preserve"> — способ задания установки фокуса на определенном элементе управления формы во время загрузки страницы. Раньше разработчику требовалось писать для этого JavaScript-код. Новый способ позволяет делать достаточно разумные вещи, например не устанавливать фокус на элементе, если пользователь в это время вводит данные в другом месте (проблема, типичная для старых JavaScript-скриптов, реализующих эту возможность).</w:t>
              </w:r>
            </w:p>
            <w:p w14:paraId="5CA9A1BB" w14:textId="77777777" w:rsidR="00190514" w:rsidRDefault="00190514" w:rsidP="00190514">
              <w:pPr>
                <w:pStyle w:val="a6"/>
              </w:pPr>
              <w:r>
                <w:lastRenderedPageBreak/>
                <w:t xml:space="preserve">На странице должно быть только одно такое поле ввода. Помните об удобстве использования и применяйте этот атрибут с осторожностью – рисунок </w:t>
              </w:r>
              <w:r w:rsidRPr="00A535C9">
                <w:t>19</w:t>
              </w:r>
              <w:r>
                <w:t xml:space="preserve">: </w:t>
              </w:r>
            </w:p>
            <w:p w14:paraId="72AE71D3" w14:textId="77777777" w:rsidR="00190514" w:rsidRPr="002546E0" w:rsidRDefault="00190514" w:rsidP="00190514">
              <w:pPr>
                <w:pStyle w:val="a6"/>
              </w:pPr>
            </w:p>
            <w:p w14:paraId="2951A543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drawing>
                  <wp:inline distT="0" distB="0" distL="0" distR="0" wp14:anchorId="53111CF4" wp14:editId="5290ABC2">
                    <wp:extent cx="5279390" cy="1572895"/>
                    <wp:effectExtent l="0" t="0" r="0" b="8255"/>
                    <wp:docPr id="105" name="Рисунок 10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279390" cy="157289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3C3DCDB0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2A08A451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1D5130">
                <w:rPr>
                  <w:color w:val="auto"/>
                </w:rPr>
                <w:t xml:space="preserve">Рисунок </w:t>
              </w:r>
              <w:r w:rsidRPr="001D5130">
                <w:rPr>
                  <w:color w:val="auto"/>
                </w:rPr>
                <w:fldChar w:fldCharType="begin"/>
              </w:r>
              <w:r w:rsidRPr="001D5130">
                <w:rPr>
                  <w:color w:val="auto"/>
                </w:rPr>
                <w:instrText xml:space="preserve"> SEQ Рисунок \* ARABIC </w:instrText>
              </w:r>
              <w:r w:rsidRPr="001D5130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10</w:t>
              </w:r>
              <w:r w:rsidRPr="001D5130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Применение атрибута «</w:t>
              </w:r>
              <w:r>
                <w:rPr>
                  <w:color w:val="auto"/>
                  <w:lang w:val="en-US"/>
                </w:rPr>
                <w:t>autofocus</w:t>
              </w:r>
              <w:r>
                <w:rPr>
                  <w:color w:val="auto"/>
                </w:rPr>
                <w:t>»</w:t>
              </w:r>
            </w:p>
            <w:p w14:paraId="289486ED" w14:textId="77777777" w:rsidR="00190514" w:rsidRPr="00234BD3" w:rsidRDefault="00190514" w:rsidP="00190514"/>
            <w:p w14:paraId="65090138" w14:textId="77777777" w:rsidR="00190514" w:rsidRDefault="00190514" w:rsidP="00190514">
              <w:pPr>
                <w:pStyle w:val="a6"/>
              </w:pPr>
              <w:r w:rsidRPr="00817D9E">
                <w:rPr>
                  <w:b/>
                </w:rPr>
                <w:t xml:space="preserve">Атрибут </w:t>
              </w:r>
              <w:proofErr w:type="spellStart"/>
              <w:r w:rsidRPr="00817D9E">
                <w:rPr>
                  <w:b/>
                </w:rPr>
                <w:t>placeholder</w:t>
              </w:r>
              <w:proofErr w:type="spellEnd"/>
              <w:r>
                <w:rPr>
                  <w:b/>
                </w:rPr>
                <w:t xml:space="preserve">. </w:t>
              </w:r>
              <w:r>
                <w:t xml:space="preserve">Достаточно популярным у разработчиков является такой прием: изначально в поле ввода добавляется текст-подсказка, которая исчезает при установке фокуса на этом поле, а затем (при установке фокуса на другом элементе) снова появляется. Раньше для этого требовался JavaScript. Но теперь такое поведение можно задать с помощью атрибута </w:t>
              </w:r>
              <w:proofErr w:type="spellStart"/>
              <w:r>
                <w:t>placeholder</w:t>
              </w:r>
              <w:proofErr w:type="spellEnd"/>
              <w:r>
                <w:t xml:space="preserve"> – рисунки </w:t>
              </w:r>
              <w:r w:rsidRPr="00A535C9">
                <w:t>20</w:t>
              </w:r>
              <w:r>
                <w:t>,2</w:t>
              </w:r>
              <w:r w:rsidRPr="00A535C9">
                <w:t>1</w:t>
              </w:r>
              <w:r>
                <w:t>.</w:t>
              </w:r>
            </w:p>
            <w:p w14:paraId="2580BA5B" w14:textId="77777777" w:rsidR="00190514" w:rsidRDefault="00190514" w:rsidP="00190514">
              <w:pPr>
                <w:pStyle w:val="a6"/>
              </w:pPr>
              <w:r>
                <w:t xml:space="preserve">В спецификации говорится: «Для добавления более подробной подсказки или совета лучше использовать атрибут </w:t>
              </w:r>
              <w:proofErr w:type="spellStart"/>
              <w:r>
                <w:t>title</w:t>
              </w:r>
              <w:proofErr w:type="spellEnd"/>
              <w:r>
                <w:t>».</w:t>
              </w:r>
            </w:p>
            <w:p w14:paraId="5679F5F2" w14:textId="77777777" w:rsidR="00190514" w:rsidRDefault="00190514" w:rsidP="00190514">
              <w:pPr>
                <w:ind w:firstLine="709"/>
                <w:rPr>
                  <w:sz w:val="28"/>
                  <w:szCs w:val="28"/>
                </w:rPr>
              </w:pPr>
              <w:r w:rsidRPr="00C26FDE">
                <w:rPr>
                  <w:sz w:val="28"/>
                  <w:szCs w:val="28"/>
                </w:rPr>
                <w:t xml:space="preserve">Важно также помнить, что атрибут </w:t>
              </w:r>
              <w:proofErr w:type="spellStart"/>
              <w:r w:rsidRPr="00C26FDE">
                <w:rPr>
                  <w:sz w:val="28"/>
                  <w:szCs w:val="28"/>
                </w:rPr>
                <w:t>placeholder</w:t>
              </w:r>
              <w:proofErr w:type="spellEnd"/>
              <w:r w:rsidRPr="00C26FDE">
                <w:rPr>
                  <w:sz w:val="28"/>
                  <w:szCs w:val="28"/>
                </w:rPr>
                <w:t xml:space="preserve"> не заменяет элемент &lt;</w:t>
              </w:r>
              <w:proofErr w:type="spellStart"/>
              <w:r w:rsidRPr="00C26FDE">
                <w:rPr>
                  <w:sz w:val="28"/>
                  <w:szCs w:val="28"/>
                </w:rPr>
                <w:t>label</w:t>
              </w:r>
              <w:proofErr w:type="spellEnd"/>
              <w:r w:rsidRPr="00C26FDE">
                <w:rPr>
                  <w:sz w:val="28"/>
                  <w:szCs w:val="28"/>
                </w:rPr>
                <w:t>&gt;.</w:t>
              </w:r>
            </w:p>
            <w:p w14:paraId="1FDD2A4B" w14:textId="77777777" w:rsidR="00190514" w:rsidRDefault="00190514" w:rsidP="00190514">
              <w:pPr>
                <w:ind w:firstLine="709"/>
                <w:rPr>
                  <w:sz w:val="28"/>
                  <w:szCs w:val="28"/>
                </w:rPr>
              </w:pPr>
            </w:p>
            <w:p w14:paraId="02AC4FDF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drawing>
                  <wp:inline distT="0" distB="0" distL="0" distR="0" wp14:anchorId="131A19A1" wp14:editId="6B55FB65">
                    <wp:extent cx="5145405" cy="859790"/>
                    <wp:effectExtent l="0" t="0" r="0" b="0"/>
                    <wp:docPr id="106" name="Рисунок 10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145405" cy="85979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2780E293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1680DC9A" w14:textId="77777777" w:rsidR="00190514" w:rsidRPr="00B90A5C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17460E">
                <w:rPr>
                  <w:color w:val="auto"/>
                </w:rPr>
                <w:t xml:space="preserve">Рисунок </w:t>
              </w:r>
              <w:r w:rsidRPr="0017460E">
                <w:rPr>
                  <w:color w:val="auto"/>
                </w:rPr>
                <w:fldChar w:fldCharType="begin"/>
              </w:r>
              <w:r w:rsidRPr="0017460E">
                <w:rPr>
                  <w:color w:val="auto"/>
                </w:rPr>
                <w:instrText xml:space="preserve"> SEQ Рисунок \* ARABIC </w:instrText>
              </w:r>
              <w:r w:rsidRPr="0017460E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11</w:t>
              </w:r>
              <w:r w:rsidRPr="0017460E">
                <w:rPr>
                  <w:color w:val="auto"/>
                </w:rPr>
                <w:fldChar w:fldCharType="end"/>
              </w:r>
              <w:r w:rsidRPr="00B90A5C">
                <w:rPr>
                  <w:color w:val="auto"/>
                </w:rPr>
                <w:t xml:space="preserve"> –</w:t>
              </w:r>
              <w:r>
                <w:rPr>
                  <w:color w:val="auto"/>
                </w:rPr>
                <w:t xml:space="preserve"> Атрибут «</w:t>
              </w:r>
              <w:r>
                <w:rPr>
                  <w:color w:val="auto"/>
                  <w:lang w:val="en-US"/>
                </w:rPr>
                <w:t>placeholder</w:t>
              </w:r>
              <w:r>
                <w:rPr>
                  <w:color w:val="auto"/>
                </w:rPr>
                <w:t>» при фокусе курсора в поле ввода</w:t>
              </w:r>
            </w:p>
            <w:p w14:paraId="689BB717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drawing>
                  <wp:inline distT="0" distB="0" distL="0" distR="0" wp14:anchorId="5C9A3D96" wp14:editId="243992EA">
                    <wp:extent cx="5194300" cy="902335"/>
                    <wp:effectExtent l="0" t="0" r="6350" b="0"/>
                    <wp:docPr id="107" name="Рисунок 10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194300" cy="90233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38CBE192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00996D51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17460E">
                <w:rPr>
                  <w:color w:val="auto"/>
                </w:rPr>
                <w:t xml:space="preserve">Рисунок </w:t>
              </w:r>
              <w:r w:rsidRPr="0017460E">
                <w:rPr>
                  <w:color w:val="auto"/>
                </w:rPr>
                <w:fldChar w:fldCharType="begin"/>
              </w:r>
              <w:r w:rsidRPr="0017460E">
                <w:rPr>
                  <w:color w:val="auto"/>
                </w:rPr>
                <w:instrText xml:space="preserve"> SEQ Рисунок \* ARABIC </w:instrText>
              </w:r>
              <w:r w:rsidRPr="0017460E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12</w:t>
              </w:r>
              <w:r w:rsidRPr="0017460E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Атрибут «</w:t>
              </w:r>
              <w:r>
                <w:rPr>
                  <w:color w:val="auto"/>
                  <w:lang w:val="en-US"/>
                </w:rPr>
                <w:t>placeholder</w:t>
              </w:r>
              <w:r>
                <w:rPr>
                  <w:color w:val="auto"/>
                </w:rPr>
                <w:t>» при вводе данных в поле</w:t>
              </w:r>
            </w:p>
            <w:p w14:paraId="190376A6" w14:textId="77777777" w:rsidR="00190514" w:rsidRPr="00234BD3" w:rsidRDefault="00190514" w:rsidP="00190514"/>
            <w:p w14:paraId="34EB76F4" w14:textId="77777777" w:rsidR="00190514" w:rsidRDefault="00190514" w:rsidP="00190514">
              <w:pPr>
                <w:pStyle w:val="a6"/>
              </w:pPr>
              <w:r w:rsidRPr="00817D9E">
                <w:rPr>
                  <w:b/>
                </w:rPr>
                <w:t xml:space="preserve">Атрибут </w:t>
              </w:r>
              <w:proofErr w:type="spellStart"/>
              <w:r w:rsidRPr="00817D9E">
                <w:rPr>
                  <w:b/>
                </w:rPr>
                <w:t>required</w:t>
              </w:r>
              <w:proofErr w:type="spellEnd"/>
              <w:r>
                <w:rPr>
                  <w:b/>
                </w:rPr>
                <w:t xml:space="preserve">. </w:t>
              </w:r>
              <w:r>
                <w:t xml:space="preserve">Новый атрибут </w:t>
              </w:r>
              <w:proofErr w:type="spellStart"/>
              <w:r>
                <w:t>required</w:t>
              </w:r>
              <w:proofErr w:type="spellEnd"/>
              <w:r>
                <w:t xml:space="preserve"> можно использовать для &lt;</w:t>
              </w:r>
              <w:proofErr w:type="spellStart"/>
              <w:r>
                <w:t>textarea</w:t>
              </w:r>
              <w:proofErr w:type="spellEnd"/>
              <w:r>
                <w:t xml:space="preserve">&gt; и большинства полей ввода (кроме случаев, когда атрибут </w:t>
              </w:r>
              <w:proofErr w:type="spellStart"/>
              <w:r>
                <w:t>type</w:t>
              </w:r>
              <w:proofErr w:type="spellEnd"/>
              <w:r>
                <w:t xml:space="preserve"> принимает значения </w:t>
              </w:r>
              <w:proofErr w:type="spellStart"/>
              <w:r>
                <w:t>hidden</w:t>
              </w:r>
              <w:proofErr w:type="spellEnd"/>
              <w:r>
                <w:t xml:space="preserve">, </w:t>
              </w:r>
              <w:proofErr w:type="spellStart"/>
              <w:r>
                <w:t>image</w:t>
              </w:r>
              <w:proofErr w:type="spellEnd"/>
              <w:r>
                <w:t xml:space="preserve"> или задает кнопочный тип, такой как </w:t>
              </w:r>
              <w:proofErr w:type="spellStart"/>
              <w:r>
                <w:t>submit</w:t>
              </w:r>
              <w:proofErr w:type="spellEnd"/>
              <w:r>
                <w:t>). Браузер не разрешит пользователю отправить форму, если обязательные поля будут пустыми, и вернет ошибку – рисунок 2</w:t>
              </w:r>
              <w:r w:rsidRPr="00CB344E">
                <w:t>2</w:t>
              </w:r>
              <w:r>
                <w:t>:</w:t>
              </w:r>
            </w:p>
            <w:p w14:paraId="483F39E8" w14:textId="77777777" w:rsidR="00190514" w:rsidRDefault="00190514" w:rsidP="00190514">
              <w:pPr>
                <w:pStyle w:val="a6"/>
              </w:pPr>
            </w:p>
            <w:p w14:paraId="3C9D5183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lastRenderedPageBreak/>
                <w:drawing>
                  <wp:inline distT="0" distB="0" distL="0" distR="0" wp14:anchorId="4FC5D24E" wp14:editId="7321D61F">
                    <wp:extent cx="4627245" cy="1114425"/>
                    <wp:effectExtent l="0" t="0" r="1905" b="9525"/>
                    <wp:docPr id="108" name="Рисунок 10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2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0796" b="22727"/>
                            <a:stretch/>
                          </pic:blipFill>
                          <pic:spPr bwMode="auto">
                            <a:xfrm>
                              <a:off x="0" y="0"/>
                              <a:ext cx="4627245" cy="111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A4CD0AC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6FEE5EA0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245F19">
                <w:rPr>
                  <w:color w:val="auto"/>
                </w:rPr>
                <w:t xml:space="preserve">Рисунок </w:t>
              </w:r>
              <w:r w:rsidRPr="00245F19">
                <w:rPr>
                  <w:color w:val="auto"/>
                </w:rPr>
                <w:fldChar w:fldCharType="begin"/>
              </w:r>
              <w:r w:rsidRPr="00245F19">
                <w:rPr>
                  <w:color w:val="auto"/>
                </w:rPr>
                <w:instrText xml:space="preserve"> SEQ Рисунок \* ARABIC </w:instrText>
              </w:r>
              <w:r w:rsidRPr="00245F19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13</w:t>
              </w:r>
              <w:r w:rsidRPr="00245F19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Сообщение об ошибке в браузере «</w:t>
              </w:r>
              <w:r>
                <w:rPr>
                  <w:color w:val="auto"/>
                  <w:lang w:val="en-US"/>
                </w:rPr>
                <w:t>Opera</w:t>
              </w:r>
              <w:r>
                <w:rPr>
                  <w:color w:val="auto"/>
                </w:rPr>
                <w:t>»</w:t>
              </w:r>
            </w:p>
            <w:p w14:paraId="26B121FA" w14:textId="77777777" w:rsidR="00190514" w:rsidRPr="00234BD3" w:rsidRDefault="00190514" w:rsidP="00190514"/>
            <w:p w14:paraId="7471456A" w14:textId="77777777" w:rsidR="00190514" w:rsidRDefault="00190514" w:rsidP="00190514">
              <w:pPr>
                <w:pStyle w:val="a6"/>
              </w:pPr>
              <w:r w:rsidRPr="00817D9E">
                <w:rPr>
                  <w:b/>
                </w:rPr>
                <w:t xml:space="preserve">Атрибут </w:t>
              </w:r>
              <w:proofErr w:type="spellStart"/>
              <w:r w:rsidRPr="00817D9E">
                <w:rPr>
                  <w:b/>
                </w:rPr>
                <w:t>pattern</w:t>
              </w:r>
              <w:proofErr w:type="spellEnd"/>
              <w:r>
                <w:rPr>
                  <w:b/>
                </w:rPr>
                <w:t xml:space="preserve">. </w:t>
              </w:r>
              <w:r>
                <w:t xml:space="preserve">Некоторые типы ввода данных, о которых говорилось выше, — </w:t>
              </w:r>
              <w:proofErr w:type="spellStart"/>
              <w:r>
                <w:t>email</w:t>
              </w:r>
              <w:proofErr w:type="spellEnd"/>
              <w:r>
                <w:t xml:space="preserve">, </w:t>
              </w:r>
              <w:proofErr w:type="spellStart"/>
              <w:r>
                <w:t>number</w:t>
              </w:r>
              <w:proofErr w:type="spellEnd"/>
              <w:r>
                <w:t xml:space="preserve">, </w:t>
              </w:r>
              <w:proofErr w:type="spellStart"/>
              <w:r>
                <w:t>url</w:t>
              </w:r>
              <w:proofErr w:type="spellEnd"/>
              <w:r>
                <w:t xml:space="preserve"> и т. д. — на самом деле являются «встроенными» регулярными выражениями, так как браузер просто проверяет, что введенные данные выглядят так, как должны.</w:t>
              </w:r>
            </w:p>
            <w:p w14:paraId="3880EC4B" w14:textId="77777777" w:rsidR="00190514" w:rsidRDefault="00190514" w:rsidP="00190514">
              <w:pPr>
                <w:pStyle w:val="a6"/>
              </w:pPr>
              <w:r>
                <w:t xml:space="preserve">А что, если вы хотите использовать другой шаблон? Атрибут </w:t>
              </w:r>
              <w:proofErr w:type="spellStart"/>
              <w:r>
                <w:t>pattern</w:t>
              </w:r>
              <w:proofErr w:type="spellEnd"/>
              <w:r>
                <w:t xml:space="preserve"> позволяет вам самим создавать регулярные выражения, которым должны соответствовать вводимые данные. Так что если пользователь должен ввести одну цифру и три заглавных символа алфавита, регулярное выражение будет содержать одно число [0–9] и три буквы [A–Z]{3}, каждая из которых должна быть в верхнем регистре; тогда для элемента ввода будет использоваться такой код: &lt;</w:t>
              </w:r>
              <w:proofErr w:type="spellStart"/>
              <w:r>
                <w:t>input</w:t>
              </w:r>
              <w:proofErr w:type="spellEnd"/>
              <w:r>
                <w:t xml:space="preserve"> </w:t>
              </w:r>
              <w:proofErr w:type="spellStart"/>
              <w:r>
                <w:t>pattern</w:t>
              </w:r>
              <w:proofErr w:type="spellEnd"/>
              <w:r>
                <w:t>="[0-9][A-Z]{3}"</w:t>
              </w:r>
              <w:r w:rsidR="00814B69" w:rsidRPr="00C2581F">
                <w:t>&gt;</w:t>
              </w:r>
              <w:r>
                <w:t>.</w:t>
              </w:r>
            </w:p>
            <w:p w14:paraId="44F5CB98" w14:textId="77777777" w:rsidR="00190514" w:rsidRDefault="00190514" w:rsidP="00190514">
              <w:pPr>
                <w:pStyle w:val="a6"/>
              </w:pPr>
              <w:r>
                <w:t>На рисунках 2</w:t>
              </w:r>
              <w:r w:rsidRPr="00CB344E">
                <w:t>3</w:t>
              </w:r>
              <w:r>
                <w:t>, 2</w:t>
              </w:r>
              <w:r w:rsidRPr="00CB344E">
                <w:t>4</w:t>
              </w:r>
              <w:r>
                <w:t>, 2</w:t>
              </w:r>
              <w:r w:rsidRPr="00CB344E">
                <w:t>5</w:t>
              </w:r>
              <w:r>
                <w:t>, 2</w:t>
              </w:r>
              <w:r w:rsidRPr="00CB344E">
                <w:t>6</w:t>
              </w:r>
              <w:r>
                <w:t xml:space="preserve"> использовано значение атрибута </w:t>
              </w:r>
              <w:r>
                <w:rPr>
                  <w:lang w:val="en-US"/>
                </w:rPr>
                <w:t>pattern</w:t>
              </w:r>
              <w:r>
                <w:t xml:space="preserve">, при котором допустимо вводить только цифры и их должно быть 9 – </w:t>
              </w:r>
              <w:r w:rsidRPr="007C6486">
                <w:t>&lt;</w:t>
              </w:r>
              <w:proofErr w:type="spellStart"/>
              <w:r w:rsidRPr="007C6486">
                <w:t>input</w:t>
              </w:r>
              <w:proofErr w:type="spellEnd"/>
              <w:r w:rsidRPr="007C6486">
                <w:t xml:space="preserve"> </w:t>
              </w:r>
              <w:proofErr w:type="spellStart"/>
              <w:r w:rsidRPr="007C6486">
                <w:t>type</w:t>
              </w:r>
              <w:proofErr w:type="spellEnd"/>
              <w:r w:rsidRPr="007C6486">
                <w:t>="</w:t>
              </w:r>
              <w:proofErr w:type="spellStart"/>
              <w:r w:rsidRPr="007C6486">
                <w:t>tel</w:t>
              </w:r>
              <w:proofErr w:type="spellEnd"/>
              <w:r w:rsidRPr="007C6486">
                <w:t>"</w:t>
              </w:r>
              <w:r>
                <w:t xml:space="preserve"> </w:t>
              </w:r>
              <w:proofErr w:type="spellStart"/>
              <w:r w:rsidRPr="007C6486">
                <w:t>pattern</w:t>
              </w:r>
              <w:proofErr w:type="spellEnd"/>
              <w:r w:rsidRPr="007C6486">
                <w:t>="[0-9]{9}"&gt;</w:t>
              </w:r>
              <w:r>
                <w:t>:</w:t>
              </w:r>
            </w:p>
            <w:p w14:paraId="24905199" w14:textId="77777777" w:rsidR="00190514" w:rsidRDefault="00190514" w:rsidP="00190514">
              <w:pPr>
                <w:pStyle w:val="a6"/>
              </w:pPr>
            </w:p>
            <w:p w14:paraId="4F972A15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drawing>
                  <wp:inline distT="0" distB="0" distL="0" distR="0" wp14:anchorId="742050A7" wp14:editId="16C31E5E">
                    <wp:extent cx="4401820" cy="865505"/>
                    <wp:effectExtent l="0" t="0" r="0" b="0"/>
                    <wp:docPr id="109" name="Рисунок 10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01820" cy="86550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753636C0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3BDF5CC3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1A0CB8">
                <w:rPr>
                  <w:color w:val="auto"/>
                </w:rPr>
                <w:t xml:space="preserve">Рисунок </w:t>
              </w:r>
              <w:r w:rsidRPr="001A0CB8">
                <w:rPr>
                  <w:color w:val="auto"/>
                </w:rPr>
                <w:fldChar w:fldCharType="begin"/>
              </w:r>
              <w:r w:rsidRPr="001A0CB8">
                <w:rPr>
                  <w:color w:val="auto"/>
                </w:rPr>
                <w:instrText xml:space="preserve"> SEQ Рисунок \* ARABIC </w:instrText>
              </w:r>
              <w:r w:rsidRPr="001A0CB8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14</w:t>
              </w:r>
              <w:r w:rsidRPr="001A0CB8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Недопустимый ввод (буквы)</w:t>
              </w:r>
            </w:p>
            <w:p w14:paraId="02F665CF" w14:textId="77777777" w:rsidR="00190514" w:rsidRPr="00234BD3" w:rsidRDefault="00190514" w:rsidP="00190514"/>
            <w:p w14:paraId="41AC55D2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drawing>
                  <wp:inline distT="0" distB="0" distL="0" distR="0" wp14:anchorId="5670ADD3" wp14:editId="3BC961E7">
                    <wp:extent cx="4432300" cy="963295"/>
                    <wp:effectExtent l="0" t="0" r="6350" b="8255"/>
                    <wp:docPr id="110" name="Рисунок 1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32300" cy="96329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0B6525CC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4267B8AF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1A0CB8">
                <w:rPr>
                  <w:color w:val="auto"/>
                </w:rPr>
                <w:t xml:space="preserve">Рисунок </w:t>
              </w:r>
              <w:r w:rsidRPr="001A0CB8">
                <w:rPr>
                  <w:color w:val="auto"/>
                </w:rPr>
                <w:fldChar w:fldCharType="begin"/>
              </w:r>
              <w:r w:rsidRPr="001A0CB8">
                <w:rPr>
                  <w:color w:val="auto"/>
                </w:rPr>
                <w:instrText xml:space="preserve"> SEQ Рисунок \* ARABIC </w:instrText>
              </w:r>
              <w:r w:rsidRPr="001A0CB8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15</w:t>
              </w:r>
              <w:r w:rsidRPr="001A0CB8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Недопустимый ввод (знак «+»)</w:t>
              </w:r>
            </w:p>
            <w:p w14:paraId="2024E68C" w14:textId="77777777" w:rsidR="00190514" w:rsidRPr="00234BD3" w:rsidRDefault="00190514" w:rsidP="00190514"/>
            <w:p w14:paraId="42AD3B96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drawing>
                  <wp:inline distT="0" distB="0" distL="0" distR="0" wp14:anchorId="37BDA420" wp14:editId="014E24DD">
                    <wp:extent cx="4407535" cy="792480"/>
                    <wp:effectExtent l="0" t="0" r="0" b="7620"/>
                    <wp:docPr id="111" name="Рисунок 1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07535" cy="79248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0AD3C236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78CE477D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1A0CB8">
                <w:rPr>
                  <w:color w:val="auto"/>
                </w:rPr>
                <w:t xml:space="preserve">Рисунок </w:t>
              </w:r>
              <w:r w:rsidRPr="001A0CB8">
                <w:rPr>
                  <w:color w:val="auto"/>
                </w:rPr>
                <w:fldChar w:fldCharType="begin"/>
              </w:r>
              <w:r w:rsidRPr="001A0CB8">
                <w:rPr>
                  <w:color w:val="auto"/>
                </w:rPr>
                <w:instrText xml:space="preserve"> SEQ Рисунок \* ARABIC </w:instrText>
              </w:r>
              <w:r w:rsidRPr="001A0CB8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16</w:t>
              </w:r>
              <w:r w:rsidRPr="001A0CB8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Недопустимый ввод (пробел)</w:t>
              </w:r>
            </w:p>
            <w:p w14:paraId="1C997741" w14:textId="77777777" w:rsidR="00190514" w:rsidRPr="00234BD3" w:rsidRDefault="00190514" w:rsidP="00190514"/>
            <w:p w14:paraId="4680C15E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lastRenderedPageBreak/>
                <w:drawing>
                  <wp:inline distT="0" distB="0" distL="0" distR="0" wp14:anchorId="2DE8DF78" wp14:editId="59D1C660">
                    <wp:extent cx="4450715" cy="865505"/>
                    <wp:effectExtent l="0" t="0" r="6985" b="0"/>
                    <wp:docPr id="112" name="Рисунок 1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50715" cy="86550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54871B4C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5E2F1EE1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1A0CB8">
                <w:rPr>
                  <w:color w:val="auto"/>
                </w:rPr>
                <w:t xml:space="preserve">Рисунок </w:t>
              </w:r>
              <w:r w:rsidRPr="001A0CB8">
                <w:rPr>
                  <w:color w:val="auto"/>
                </w:rPr>
                <w:fldChar w:fldCharType="begin"/>
              </w:r>
              <w:r w:rsidRPr="001A0CB8">
                <w:rPr>
                  <w:color w:val="auto"/>
                </w:rPr>
                <w:instrText xml:space="preserve"> SEQ Рисунок \* ARABIC </w:instrText>
              </w:r>
              <w:r w:rsidRPr="001A0CB8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17</w:t>
              </w:r>
              <w:r w:rsidRPr="001A0CB8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Допустимый ввод (только цифры)</w:t>
              </w:r>
            </w:p>
            <w:p w14:paraId="50C089A2" w14:textId="77777777" w:rsidR="00190514" w:rsidRPr="00234BD3" w:rsidRDefault="00190514" w:rsidP="00190514"/>
            <w:p w14:paraId="056CFB46" w14:textId="77777777" w:rsidR="00190514" w:rsidRDefault="00190514" w:rsidP="00190514">
              <w:pPr>
                <w:pStyle w:val="a6"/>
              </w:pPr>
              <w:r>
                <w:t>Видно, что мы не можем ввести в данное поле буквы, пробелы и любые знаки, кроме цифр. На рисунке 2</w:t>
              </w:r>
              <w:r w:rsidRPr="00CB344E">
                <w:t>7</w:t>
              </w:r>
              <w:r>
                <w:t xml:space="preserve"> представлены примеры других регулярных выражений. Их можно комбинировать и получать необходимые ограничения.</w:t>
              </w:r>
            </w:p>
            <w:p w14:paraId="40F063BA" w14:textId="77777777" w:rsidR="00190514" w:rsidRDefault="00190514" w:rsidP="00190514">
              <w:pPr>
                <w:pStyle w:val="a6"/>
              </w:pPr>
            </w:p>
            <w:p w14:paraId="612EB25B" w14:textId="77777777" w:rsidR="00190514" w:rsidRDefault="00190514" w:rsidP="00190514">
              <w:pPr>
                <w:pStyle w:val="a6"/>
                <w:keepNext/>
                <w:ind w:firstLine="0"/>
                <w:jc w:val="center"/>
              </w:pPr>
              <w:r>
                <w:rPr>
                  <w:noProof/>
                </w:rPr>
                <w:drawing>
                  <wp:inline distT="0" distB="0" distL="0" distR="0" wp14:anchorId="5FB436AA" wp14:editId="1FA1FB91">
                    <wp:extent cx="5357806" cy="3810000"/>
                    <wp:effectExtent l="0" t="0" r="0" b="0"/>
                    <wp:docPr id="113" name="Рисунок 1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433299" cy="3863684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577D3A74" w14:textId="77777777" w:rsidR="00190514" w:rsidRPr="002546E0" w:rsidRDefault="00190514" w:rsidP="00190514">
              <w:pPr>
                <w:pStyle w:val="a6"/>
                <w:keepNext/>
                <w:rPr>
                  <w:sz w:val="24"/>
                  <w:szCs w:val="24"/>
                </w:rPr>
              </w:pPr>
            </w:p>
            <w:p w14:paraId="7A385578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262E7D">
                <w:rPr>
                  <w:color w:val="auto"/>
                </w:rPr>
                <w:t xml:space="preserve">Рисунок </w:t>
              </w:r>
              <w:r w:rsidRPr="00262E7D">
                <w:rPr>
                  <w:color w:val="auto"/>
                </w:rPr>
                <w:fldChar w:fldCharType="begin"/>
              </w:r>
              <w:r w:rsidRPr="00262E7D">
                <w:rPr>
                  <w:color w:val="auto"/>
                </w:rPr>
                <w:instrText xml:space="preserve"> SEQ Рисунок \* ARABIC </w:instrText>
              </w:r>
              <w:r w:rsidRPr="00262E7D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18</w:t>
              </w:r>
              <w:r w:rsidRPr="00262E7D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Примеры регулярных выражений для атрибута «</w:t>
              </w:r>
              <w:r>
                <w:rPr>
                  <w:color w:val="auto"/>
                  <w:lang w:val="en-US"/>
                </w:rPr>
                <w:t>pattern</w:t>
              </w:r>
              <w:r>
                <w:rPr>
                  <w:color w:val="auto"/>
                </w:rPr>
                <w:t>»</w:t>
              </w:r>
            </w:p>
            <w:p w14:paraId="5E33DAEC" w14:textId="77777777" w:rsidR="00E97E60" w:rsidRPr="00E97E60" w:rsidRDefault="00E97E60" w:rsidP="00E97E60"/>
            <w:p w14:paraId="0662732B" w14:textId="77777777" w:rsidR="00190514" w:rsidRDefault="00190514" w:rsidP="00190514">
              <w:pPr>
                <w:pStyle w:val="a6"/>
              </w:pPr>
              <w:r>
                <w:t xml:space="preserve">Атрибуты </w:t>
              </w:r>
              <w:proofErr w:type="spellStart"/>
              <w:r>
                <w:t>min</w:t>
              </w:r>
              <w:proofErr w:type="spellEnd"/>
              <w:r>
                <w:t xml:space="preserve"> и </w:t>
              </w:r>
              <w:proofErr w:type="spellStart"/>
              <w:r>
                <w:t>max</w:t>
              </w:r>
              <w:proofErr w:type="spellEnd"/>
              <w:r>
                <w:t xml:space="preserve">. Форма не будет отправлена, если значение меньше </w:t>
              </w:r>
              <w:proofErr w:type="spellStart"/>
              <w:r>
                <w:t>min</w:t>
              </w:r>
              <w:proofErr w:type="spellEnd"/>
              <w:r>
                <w:t xml:space="preserve"> или больше </w:t>
              </w:r>
              <w:proofErr w:type="spellStart"/>
              <w:r>
                <w:t>max</w:t>
              </w:r>
              <w:proofErr w:type="spellEnd"/>
              <w:r>
                <w:t>. Их можно использовать с различными типами ввода данных — например, поле &lt;</w:t>
              </w:r>
              <w:proofErr w:type="spellStart"/>
              <w:r>
                <w:t>input</w:t>
              </w:r>
              <w:proofErr w:type="spellEnd"/>
              <w:r>
                <w:t xml:space="preserve"> </w:t>
              </w:r>
              <w:proofErr w:type="spellStart"/>
              <w:r>
                <w:t>type</w:t>
              </w:r>
              <w:proofErr w:type="spellEnd"/>
              <w:r>
                <w:t>=</w:t>
              </w:r>
              <w:proofErr w:type="spellStart"/>
              <w:r>
                <w:t>date</w:t>
              </w:r>
              <w:proofErr w:type="spellEnd"/>
              <w:r>
                <w:t xml:space="preserve"> </w:t>
              </w:r>
              <w:proofErr w:type="spellStart"/>
              <w:r>
                <w:t>min</w:t>
              </w:r>
              <w:proofErr w:type="spellEnd"/>
              <w:r>
                <w:t xml:space="preserve">=2010-01-01 </w:t>
              </w:r>
              <w:proofErr w:type="spellStart"/>
              <w:r>
                <w:t>max</w:t>
              </w:r>
              <w:proofErr w:type="spellEnd"/>
              <w:r>
                <w:t xml:space="preserve">=2010-12-31&gt; примет только дату, относящуюся к 2010 году. Часто бывает полезно делать так, чтобы при создании HTML-кода сервер присваивал атрибуту </w:t>
              </w:r>
              <w:proofErr w:type="spellStart"/>
              <w:r>
                <w:t>min</w:t>
              </w:r>
              <w:proofErr w:type="spellEnd"/>
              <w:r>
                <w:t xml:space="preserve"> дату сегодняшнего дня, и тогда вводить можно было бы только последующие даты.</w:t>
              </w:r>
            </w:p>
            <w:p w14:paraId="09E8ED86" w14:textId="77777777" w:rsidR="00190514" w:rsidRPr="00E45746" w:rsidRDefault="00190514" w:rsidP="00190514">
              <w:pPr>
                <w:pStyle w:val="a6"/>
              </w:pPr>
              <w:r>
                <w:t xml:space="preserve">На рисунках 28, 29, 30, 31 видно, что, если введенное значение меньше 4 – поле не является верным (так как значение </w:t>
              </w:r>
              <w:proofErr w:type="spellStart"/>
              <w:r>
                <w:t>min</w:t>
              </w:r>
              <w:proofErr w:type="spellEnd"/>
              <w:r>
                <w:t xml:space="preserve">=”4”) и нельзя ввести балл больше 10 (так как значение </w:t>
              </w:r>
              <w:proofErr w:type="spellStart"/>
              <w:r>
                <w:t>max</w:t>
              </w:r>
              <w:proofErr w:type="spellEnd"/>
              <w:r>
                <w:t>=”10”).</w:t>
              </w:r>
            </w:p>
            <w:p w14:paraId="47ECEA4C" w14:textId="77777777" w:rsidR="00190514" w:rsidRPr="00F67C96" w:rsidRDefault="00190514" w:rsidP="00190514"/>
            <w:p w14:paraId="66E53D6C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lastRenderedPageBreak/>
                <w:drawing>
                  <wp:inline distT="0" distB="0" distL="0" distR="0" wp14:anchorId="243C9B0E" wp14:editId="44153676">
                    <wp:extent cx="2956560" cy="1054735"/>
                    <wp:effectExtent l="0" t="0" r="0" b="0"/>
                    <wp:docPr id="114" name="Рисунок 1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56560" cy="105473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037253F2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540B1A1E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F67C96">
                <w:rPr>
                  <w:color w:val="auto"/>
                </w:rPr>
                <w:t xml:space="preserve">Рисунок </w:t>
              </w:r>
              <w:r w:rsidRPr="00F67C96">
                <w:rPr>
                  <w:color w:val="auto"/>
                </w:rPr>
                <w:fldChar w:fldCharType="begin"/>
              </w:r>
              <w:r w:rsidRPr="00F67C96">
                <w:rPr>
                  <w:color w:val="auto"/>
                </w:rPr>
                <w:instrText xml:space="preserve"> SEQ Рисунок \* ARABIC </w:instrText>
              </w:r>
              <w:r w:rsidRPr="00F67C96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19</w:t>
              </w:r>
              <w:r w:rsidRPr="00F67C96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Недопустимый ввод (значение меньше минимального)</w:t>
              </w:r>
            </w:p>
            <w:p w14:paraId="48F5DB5F" w14:textId="77777777" w:rsidR="00190514" w:rsidRDefault="00190514" w:rsidP="00190514"/>
            <w:p w14:paraId="1AEDA9A0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drawing>
                  <wp:inline distT="0" distB="0" distL="0" distR="0" wp14:anchorId="7CD7268E" wp14:editId="64EEFFAF">
                    <wp:extent cx="2944495" cy="883920"/>
                    <wp:effectExtent l="0" t="0" r="8255" b="0"/>
                    <wp:docPr id="115" name="Рисунок 1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44495" cy="88392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2A9117FF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1B52664F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F67C96">
                <w:rPr>
                  <w:color w:val="auto"/>
                </w:rPr>
                <w:t xml:space="preserve">Рисунок </w:t>
              </w:r>
              <w:r w:rsidRPr="00F67C96">
                <w:rPr>
                  <w:color w:val="auto"/>
                </w:rPr>
                <w:fldChar w:fldCharType="begin"/>
              </w:r>
              <w:r w:rsidRPr="00F67C96">
                <w:rPr>
                  <w:color w:val="auto"/>
                </w:rPr>
                <w:instrText xml:space="preserve"> SEQ Рисунок \* ARABIC </w:instrText>
              </w:r>
              <w:r w:rsidRPr="00F67C96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20</w:t>
              </w:r>
              <w:r w:rsidRPr="00F67C96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Допустимый ввод (минимальное значение)</w:t>
              </w:r>
            </w:p>
            <w:p w14:paraId="432BA1EA" w14:textId="77777777" w:rsidR="00190514" w:rsidRPr="00D12817" w:rsidRDefault="00190514" w:rsidP="00190514"/>
            <w:p w14:paraId="7BEF7734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drawing>
                  <wp:inline distT="0" distB="0" distL="0" distR="0" wp14:anchorId="3FD3BE35" wp14:editId="3934C4BB">
                    <wp:extent cx="2944495" cy="817245"/>
                    <wp:effectExtent l="0" t="0" r="8255" b="1905"/>
                    <wp:docPr id="116" name="Рисунок 1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44495" cy="8172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2CBD06FE" w14:textId="77777777" w:rsidR="00190514" w:rsidRPr="00F67C96" w:rsidRDefault="00190514" w:rsidP="00190514">
              <w:pPr>
                <w:keepNext/>
                <w:ind w:firstLine="709"/>
                <w:jc w:val="center"/>
              </w:pPr>
            </w:p>
            <w:p w14:paraId="6AC216E9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F67C96">
                <w:rPr>
                  <w:color w:val="auto"/>
                </w:rPr>
                <w:t xml:space="preserve">Рисунок </w:t>
              </w:r>
              <w:r w:rsidRPr="00F67C96">
                <w:rPr>
                  <w:color w:val="auto"/>
                </w:rPr>
                <w:fldChar w:fldCharType="begin"/>
              </w:r>
              <w:r w:rsidRPr="00F67C96">
                <w:rPr>
                  <w:color w:val="auto"/>
                </w:rPr>
                <w:instrText xml:space="preserve"> SEQ Рисунок \* ARABIC </w:instrText>
              </w:r>
              <w:r w:rsidRPr="00F67C96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21</w:t>
              </w:r>
              <w:r w:rsidRPr="00F67C96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Допустимый ввод (максимальное значение)</w:t>
              </w:r>
            </w:p>
            <w:p w14:paraId="32F5E447" w14:textId="77777777" w:rsidR="00190514" w:rsidRPr="00D12817" w:rsidRDefault="00190514" w:rsidP="00190514"/>
            <w:p w14:paraId="1E434665" w14:textId="77777777" w:rsidR="00190514" w:rsidRDefault="00190514" w:rsidP="00190514">
              <w:pPr>
                <w:keepNext/>
                <w:ind w:firstLine="709"/>
                <w:jc w:val="center"/>
              </w:pPr>
              <w:r>
                <w:rPr>
                  <w:noProof/>
                  <w:sz w:val="28"/>
                  <w:szCs w:val="28"/>
                </w:rPr>
                <w:drawing>
                  <wp:inline distT="0" distB="0" distL="0" distR="0" wp14:anchorId="386C0CBB" wp14:editId="243130C3">
                    <wp:extent cx="2938780" cy="841375"/>
                    <wp:effectExtent l="0" t="0" r="0" b="0"/>
                    <wp:docPr id="117" name="Рисунок 1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38780" cy="8413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15F058ED" w14:textId="77777777" w:rsidR="00190514" w:rsidRDefault="00190514" w:rsidP="00190514">
              <w:pPr>
                <w:keepNext/>
                <w:ind w:firstLine="709"/>
                <w:jc w:val="center"/>
              </w:pPr>
            </w:p>
            <w:p w14:paraId="40903378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F67C96">
                <w:rPr>
                  <w:color w:val="auto"/>
                </w:rPr>
                <w:t xml:space="preserve">Рисунок </w:t>
              </w:r>
              <w:r w:rsidRPr="00F67C96">
                <w:rPr>
                  <w:color w:val="auto"/>
                </w:rPr>
                <w:fldChar w:fldCharType="begin"/>
              </w:r>
              <w:r w:rsidRPr="00F67C96">
                <w:rPr>
                  <w:color w:val="auto"/>
                </w:rPr>
                <w:instrText xml:space="preserve"> SEQ Рисунок \* ARABIC </w:instrText>
              </w:r>
              <w:r w:rsidRPr="00F67C96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22</w:t>
              </w:r>
              <w:r w:rsidRPr="00F67C96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Недопустимый ввод (значение больше максимального)</w:t>
              </w:r>
            </w:p>
            <w:p w14:paraId="77136559" w14:textId="77777777" w:rsidR="00190514" w:rsidRPr="00D12817" w:rsidRDefault="00190514" w:rsidP="00190514"/>
            <w:p w14:paraId="3E23F09B" w14:textId="77777777" w:rsidR="00190514" w:rsidRDefault="00190514" w:rsidP="00190514">
              <w:pPr>
                <w:pStyle w:val="a6"/>
              </w:pPr>
              <w:r w:rsidRPr="00F7772B">
                <w:rPr>
                  <w:b/>
                </w:rPr>
                <w:t xml:space="preserve">Атрибут </w:t>
              </w:r>
              <w:proofErr w:type="spellStart"/>
              <w:r w:rsidRPr="00F7772B">
                <w:rPr>
                  <w:b/>
                </w:rPr>
                <w:t>step</w:t>
              </w:r>
              <w:proofErr w:type="spellEnd"/>
              <w:r>
                <w:rPr>
                  <w:b/>
                </w:rPr>
                <w:t xml:space="preserve">. </w:t>
              </w:r>
              <w:r>
                <w:t xml:space="preserve">Атрибут </w:t>
              </w:r>
              <w:proofErr w:type="spellStart"/>
              <w:r>
                <w:t>step</w:t>
              </w:r>
              <w:proofErr w:type="spellEnd"/>
              <w:r>
                <w:t xml:space="preserve"> отвечает за степень подробности вводимых данных. Если вы хотите, чтобы пользователь ввел число в процентах (между 0 и 100) с точностью до 5, можно использовать</w:t>
              </w:r>
              <w:r w:rsidRPr="00F7772B">
                <w:t xml:space="preserve"> </w:t>
              </w:r>
              <w:r>
                <w:t>такой</w:t>
              </w:r>
              <w:r w:rsidRPr="00F7772B">
                <w:t xml:space="preserve"> </w:t>
              </w:r>
              <w:r>
                <w:t>код</w:t>
              </w:r>
              <w:r w:rsidRPr="00F7772B">
                <w:t>:</w:t>
              </w:r>
              <w:r>
                <w:t xml:space="preserve"> </w:t>
              </w:r>
              <w:r w:rsidRPr="00F7772B">
                <w:t>&lt;</w:t>
              </w:r>
              <w:r w:rsidRPr="00F7772B">
                <w:rPr>
                  <w:lang w:val="en-US"/>
                </w:rPr>
                <w:t>input</w:t>
              </w:r>
              <w:r w:rsidRPr="00F7772B">
                <w:t xml:space="preserve"> </w:t>
              </w:r>
              <w:r w:rsidRPr="00F7772B">
                <w:rPr>
                  <w:lang w:val="en-US"/>
                </w:rPr>
                <w:t>type</w:t>
              </w:r>
              <w:r w:rsidRPr="00F7772B">
                <w:t>=</w:t>
              </w:r>
              <w:r w:rsidRPr="00F7772B">
                <w:rPr>
                  <w:lang w:val="en-US"/>
                </w:rPr>
                <w:t>number</w:t>
              </w:r>
              <w:r w:rsidRPr="00F7772B">
                <w:t xml:space="preserve"> </w:t>
              </w:r>
              <w:r w:rsidRPr="00F7772B">
                <w:rPr>
                  <w:lang w:val="en-US"/>
                </w:rPr>
                <w:t>mix</w:t>
              </w:r>
              <w:r w:rsidRPr="00F7772B">
                <w:t xml:space="preserve">=0 </w:t>
              </w:r>
              <w:r w:rsidRPr="00F7772B">
                <w:rPr>
                  <w:lang w:val="en-US"/>
                </w:rPr>
                <w:t>max</w:t>
              </w:r>
              <w:r w:rsidRPr="00F7772B">
                <w:t xml:space="preserve">=100 </w:t>
              </w:r>
              <w:r w:rsidRPr="00F7772B">
                <w:rPr>
                  <w:lang w:val="en-US"/>
                </w:rPr>
                <w:t>step</w:t>
              </w:r>
              <w:r w:rsidRPr="00F7772B">
                <w:t>=5&gt;</w:t>
              </w:r>
              <w:r>
                <w:t>. Тогда счетчик будет увеличиваться с шагом 5.</w:t>
              </w:r>
            </w:p>
            <w:p w14:paraId="03D24C18" w14:textId="77777777" w:rsidR="00190514" w:rsidRDefault="00190514" w:rsidP="00190514">
              <w:pPr>
                <w:pStyle w:val="a6"/>
              </w:pPr>
              <w:r w:rsidRPr="002706A5">
                <w:t xml:space="preserve">На рисунках 32, 33 </w:t>
              </w:r>
              <w:proofErr w:type="spellStart"/>
              <w:r w:rsidRPr="002706A5">
                <w:t>step</w:t>
              </w:r>
              <w:proofErr w:type="spellEnd"/>
              <w:r w:rsidRPr="002706A5">
                <w:t>=”0,1”, поэтому, нажимая на стрелочки к исходному значению будет добавляться одна десятая и значение с несколькими знаками</w:t>
              </w:r>
            </w:p>
            <w:p w14:paraId="35BDE9C5" w14:textId="77777777" w:rsidR="00190514" w:rsidRDefault="00190514" w:rsidP="00190514">
              <w:pPr>
                <w:pStyle w:val="a6"/>
              </w:pPr>
              <w:r>
                <w:t>после запятой не будет являться верным.</w:t>
              </w:r>
            </w:p>
            <w:p w14:paraId="51BDF51F" w14:textId="77777777" w:rsidR="00190514" w:rsidRDefault="00190514" w:rsidP="00190514">
              <w:pPr>
                <w:pStyle w:val="a6"/>
              </w:pPr>
            </w:p>
            <w:p w14:paraId="7F7175D5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drawing>
                  <wp:inline distT="0" distB="0" distL="0" distR="0" wp14:anchorId="0E285F9E" wp14:editId="3DE8DB68">
                    <wp:extent cx="3743325" cy="1219200"/>
                    <wp:effectExtent l="0" t="0" r="9525" b="0"/>
                    <wp:docPr id="118" name="Рисунок 1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43325" cy="12192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3EC268D6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433CA858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EB306C">
                <w:rPr>
                  <w:color w:val="auto"/>
                </w:rPr>
                <w:t xml:space="preserve">Рисунок </w:t>
              </w:r>
              <w:r w:rsidRPr="00EB306C">
                <w:rPr>
                  <w:color w:val="auto"/>
                </w:rPr>
                <w:fldChar w:fldCharType="begin"/>
              </w:r>
              <w:r w:rsidRPr="00EB306C">
                <w:rPr>
                  <w:color w:val="auto"/>
                </w:rPr>
                <w:instrText xml:space="preserve"> SEQ Рисунок \* ARABIC </w:instrText>
              </w:r>
              <w:r w:rsidRPr="00EB306C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23</w:t>
              </w:r>
              <w:r w:rsidRPr="00EB306C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Допустимое значение (один знак после запятой)</w:t>
              </w:r>
            </w:p>
            <w:p w14:paraId="09130034" w14:textId="77777777" w:rsidR="00190514" w:rsidRPr="00D12817" w:rsidRDefault="00190514" w:rsidP="00190514"/>
            <w:p w14:paraId="38FB8243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lastRenderedPageBreak/>
                <w:drawing>
                  <wp:inline distT="0" distB="0" distL="0" distR="0" wp14:anchorId="293608AA" wp14:editId="18F71A1B">
                    <wp:extent cx="3797935" cy="1249680"/>
                    <wp:effectExtent l="0" t="0" r="0" b="7620"/>
                    <wp:docPr id="119" name="Рисунок 1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97935" cy="124968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23C12719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4405ACFE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EB306C">
                <w:rPr>
                  <w:color w:val="auto"/>
                </w:rPr>
                <w:t xml:space="preserve">Рисунок </w:t>
              </w:r>
              <w:r w:rsidRPr="00EB306C">
                <w:rPr>
                  <w:color w:val="auto"/>
                </w:rPr>
                <w:fldChar w:fldCharType="begin"/>
              </w:r>
              <w:r w:rsidRPr="00EB306C">
                <w:rPr>
                  <w:color w:val="auto"/>
                </w:rPr>
                <w:instrText xml:space="preserve"> SEQ Рисунок \* ARABIC </w:instrText>
              </w:r>
              <w:r w:rsidRPr="00EB306C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24</w:t>
              </w:r>
              <w:r w:rsidRPr="00EB306C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Недопустимое значение (два знака после запятой)</w:t>
              </w:r>
            </w:p>
            <w:p w14:paraId="28CA6DFB" w14:textId="77777777" w:rsidR="00190514" w:rsidRPr="00D12817" w:rsidRDefault="00190514" w:rsidP="00190514"/>
            <w:p w14:paraId="78EA0AA0" w14:textId="77777777" w:rsidR="00190514" w:rsidRPr="009F7129" w:rsidRDefault="00190514" w:rsidP="00190514">
              <w:pPr>
                <w:pStyle w:val="a6"/>
              </w:pPr>
              <w:r w:rsidRPr="00BA583A">
                <w:rPr>
                  <w:b/>
                </w:rPr>
                <w:t xml:space="preserve">Атрибут </w:t>
              </w:r>
              <w:r>
                <w:rPr>
                  <w:b/>
                  <w:lang w:val="en-US"/>
                </w:rPr>
                <w:t>title</w:t>
              </w:r>
              <w:r>
                <w:rPr>
                  <w:b/>
                </w:rPr>
                <w:t xml:space="preserve">. </w:t>
              </w:r>
              <w:r>
                <w:t>Данный атрибут позволяет добавлять подпись к полю, при наведении на него для уточнения, какие именно данные и в каком формате должен вводить пользователь – рисунок 3</w:t>
              </w:r>
              <w:r w:rsidRPr="00252EC5">
                <w:t>4</w:t>
              </w:r>
              <w:r w:rsidRPr="009F7129">
                <w:t>.</w:t>
              </w:r>
            </w:p>
            <w:p w14:paraId="45A6912A" w14:textId="77777777" w:rsidR="00190514" w:rsidRDefault="00190514" w:rsidP="00190514">
              <w:pPr>
                <w:pStyle w:val="a6"/>
              </w:pPr>
            </w:p>
            <w:p w14:paraId="221BC79C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drawing>
                  <wp:inline distT="0" distB="0" distL="0" distR="0" wp14:anchorId="5AB14810" wp14:editId="5E2667E0">
                    <wp:extent cx="5353050" cy="756285"/>
                    <wp:effectExtent l="0" t="0" r="0" b="5715"/>
                    <wp:docPr id="120" name="Рисунок 1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353050" cy="75628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1EC56CDD" w14:textId="77777777" w:rsidR="00190514" w:rsidRPr="002546E0" w:rsidRDefault="00190514" w:rsidP="00190514">
              <w:pPr>
                <w:pStyle w:val="a6"/>
                <w:keepNext/>
                <w:rPr>
                  <w:sz w:val="24"/>
                  <w:szCs w:val="24"/>
                </w:rPr>
              </w:pPr>
            </w:p>
            <w:p w14:paraId="16EE0ED0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947EC1">
                <w:rPr>
                  <w:color w:val="auto"/>
                </w:rPr>
                <w:t xml:space="preserve">Рисунок </w:t>
              </w:r>
              <w:r w:rsidRPr="00947EC1">
                <w:rPr>
                  <w:color w:val="auto"/>
                </w:rPr>
                <w:fldChar w:fldCharType="begin"/>
              </w:r>
              <w:r w:rsidRPr="00947EC1">
                <w:rPr>
                  <w:color w:val="auto"/>
                </w:rPr>
                <w:instrText xml:space="preserve"> SEQ Рисунок \* ARABIC </w:instrText>
              </w:r>
              <w:r w:rsidRPr="00947EC1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25</w:t>
              </w:r>
              <w:r w:rsidRPr="00947EC1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Применение атрибута «</w:t>
              </w:r>
              <w:r>
                <w:rPr>
                  <w:color w:val="auto"/>
                  <w:lang w:val="en-US"/>
                </w:rPr>
                <w:t>title</w:t>
              </w:r>
              <w:r>
                <w:rPr>
                  <w:color w:val="auto"/>
                </w:rPr>
                <w:t>»</w:t>
              </w:r>
            </w:p>
            <w:p w14:paraId="45BB01B3" w14:textId="77777777" w:rsidR="00190514" w:rsidRPr="006870C9" w:rsidRDefault="00190514" w:rsidP="00190514"/>
            <w:p w14:paraId="323D1C73" w14:textId="77777777" w:rsidR="00190514" w:rsidRPr="002A2412" w:rsidRDefault="00190514" w:rsidP="00190514">
              <w:pPr>
                <w:pStyle w:val="a6"/>
              </w:pPr>
              <w:r w:rsidRPr="002A2412">
                <w:t xml:space="preserve">Элемент </w:t>
              </w:r>
              <w:r w:rsidRPr="002A2412">
                <w:rPr>
                  <w:b/>
                </w:rPr>
                <w:t>&lt;</w:t>
              </w:r>
              <w:proofErr w:type="spellStart"/>
              <w:r w:rsidRPr="002A2412">
                <w:rPr>
                  <w:b/>
                </w:rPr>
                <w:t>fieldset</w:t>
              </w:r>
              <w:proofErr w:type="spellEnd"/>
              <w:r w:rsidRPr="002A2412">
                <w:rPr>
                  <w:b/>
                </w:rPr>
                <w:t>&gt;</w:t>
              </w:r>
              <w:r w:rsidRPr="002A2412">
                <w:t xml:space="preserve"> предназначен для группирования элементов формы. Такая группировка облегчает работу с формами, содержащими большое число данных. Например, один блок может быть предназначен для ввода текстовой информации, а другой — для флажков. </w:t>
              </w:r>
            </w:p>
            <w:p w14:paraId="6D793B3F" w14:textId="77777777" w:rsidR="00190514" w:rsidRPr="009F7129" w:rsidRDefault="00190514" w:rsidP="00190514">
              <w:pPr>
                <w:pStyle w:val="a6"/>
              </w:pPr>
              <w:r w:rsidRPr="002A2412">
                <w:t>Браузеры для повышения наглядности отображают результат использования тега &lt;</w:t>
              </w:r>
              <w:proofErr w:type="spellStart"/>
              <w:r w:rsidRPr="002A2412">
                <w:t>fieldset</w:t>
              </w:r>
              <w:proofErr w:type="spellEnd"/>
              <w:r w:rsidRPr="002A2412">
                <w:t>&gt; в виде рамки</w:t>
              </w:r>
              <w:r>
                <w:t xml:space="preserve">, ее цвет, ширину и остальные свойства можно изменить с помощью </w:t>
              </w:r>
              <w:proofErr w:type="spellStart"/>
              <w:r>
                <w:rPr>
                  <w:lang w:val="en-US"/>
                </w:rPr>
                <w:t>css</w:t>
              </w:r>
              <w:proofErr w:type="spellEnd"/>
              <w:r w:rsidRPr="002706A5">
                <w:t>.</w:t>
              </w:r>
            </w:p>
            <w:p w14:paraId="5EE2C710" w14:textId="77777777" w:rsidR="00190514" w:rsidRDefault="00190514" w:rsidP="00190514">
              <w:pPr>
                <w:pStyle w:val="a6"/>
              </w:pPr>
              <w:r w:rsidRPr="00764715">
                <w:t xml:space="preserve">Тег </w:t>
              </w:r>
              <w:r w:rsidRPr="00764715">
                <w:rPr>
                  <w:b/>
                </w:rPr>
                <w:t>&lt;</w:t>
              </w:r>
              <w:proofErr w:type="spellStart"/>
              <w:r w:rsidRPr="00764715">
                <w:rPr>
                  <w:b/>
                </w:rPr>
                <w:t>legend</w:t>
              </w:r>
              <w:proofErr w:type="spellEnd"/>
              <w:r w:rsidRPr="00764715">
                <w:rPr>
                  <w:b/>
                </w:rPr>
                <w:t>&gt;</w:t>
              </w:r>
              <w:r w:rsidRPr="00764715">
                <w:t xml:space="preserve"> применяется для создания заголовка группы элементов формы, которая определяется с помощью тега &lt;</w:t>
              </w:r>
              <w:proofErr w:type="spellStart"/>
              <w:r w:rsidRPr="00764715">
                <w:t>fieldset</w:t>
              </w:r>
              <w:proofErr w:type="spellEnd"/>
              <w:r w:rsidRPr="00764715">
                <w:t>&gt;. Группа элементов обозначается в браузере с помощью рамки, а текст, который располагается внутри контейнера &lt;</w:t>
              </w:r>
              <w:proofErr w:type="spellStart"/>
              <w:r w:rsidRPr="00764715">
                <w:t>legend</w:t>
              </w:r>
              <w:proofErr w:type="spellEnd"/>
              <w:r w:rsidRPr="00764715">
                <w:t xml:space="preserve">&gt;, встраивается в эту рамку. </w:t>
              </w:r>
            </w:p>
            <w:p w14:paraId="3CFB8F4C" w14:textId="77777777" w:rsidR="00190514" w:rsidRDefault="00190514" w:rsidP="00190514">
              <w:pPr>
                <w:pStyle w:val="a6"/>
              </w:pPr>
              <w:r w:rsidRPr="00A55032">
                <w:t>На рисунке 35 представлен блок «</w:t>
              </w:r>
              <w:proofErr w:type="spellStart"/>
              <w:r w:rsidRPr="00A55032">
                <w:t>аутентификиция</w:t>
              </w:r>
              <w:proofErr w:type="spellEnd"/>
              <w:r w:rsidRPr="00A55032">
                <w:t xml:space="preserve">», а после него </w:t>
              </w:r>
              <w:proofErr w:type="gramStart"/>
              <w:r w:rsidRPr="00A55032">
                <w:t>–  блок</w:t>
              </w:r>
              <w:proofErr w:type="gramEnd"/>
            </w:p>
            <w:p w14:paraId="19B53253" w14:textId="77777777" w:rsidR="00190514" w:rsidRPr="00E97E60" w:rsidRDefault="00190514" w:rsidP="00190514">
              <w:pPr>
                <w:pStyle w:val="a6"/>
                <w:ind w:firstLine="0"/>
                <w:rPr>
                  <w:lang w:val="en-US"/>
                </w:rPr>
              </w:pPr>
              <w:r w:rsidRPr="00A55032">
                <w:t>«регистрация в личном кабинете»</w:t>
              </w:r>
              <w:r w:rsidR="00E97E60">
                <w:rPr>
                  <w:lang w:val="en-US"/>
                </w:rPr>
                <w:t>.</w:t>
              </w:r>
            </w:p>
            <w:p w14:paraId="57585A37" w14:textId="77777777" w:rsidR="00190514" w:rsidRDefault="00190514" w:rsidP="00190514">
              <w:pPr>
                <w:pStyle w:val="a6"/>
                <w:keepNext/>
                <w:ind w:firstLine="0"/>
                <w:jc w:val="center"/>
              </w:pPr>
              <w:r>
                <w:rPr>
                  <w:noProof/>
                </w:rPr>
                <w:lastRenderedPageBreak/>
                <w:drawing>
                  <wp:inline distT="0" distB="0" distL="0" distR="0" wp14:anchorId="026BE2F5" wp14:editId="7FEE77AA">
                    <wp:extent cx="5828030" cy="2298700"/>
                    <wp:effectExtent l="0" t="0" r="1270" b="6350"/>
                    <wp:docPr id="121" name="Рисунок 1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828030" cy="22987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7389D56E" w14:textId="77777777" w:rsidR="00190514" w:rsidRPr="002546E0" w:rsidRDefault="00190514" w:rsidP="00190514">
              <w:pPr>
                <w:pStyle w:val="a6"/>
                <w:keepNext/>
                <w:rPr>
                  <w:sz w:val="24"/>
                  <w:szCs w:val="24"/>
                </w:rPr>
              </w:pPr>
            </w:p>
            <w:p w14:paraId="09CDDAEB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640C4C">
                <w:rPr>
                  <w:color w:val="auto"/>
                </w:rPr>
                <w:t xml:space="preserve">Рисунок </w:t>
              </w:r>
              <w:r w:rsidRPr="00640C4C">
                <w:rPr>
                  <w:color w:val="auto"/>
                </w:rPr>
                <w:fldChar w:fldCharType="begin"/>
              </w:r>
              <w:r w:rsidRPr="00640C4C">
                <w:rPr>
                  <w:color w:val="auto"/>
                </w:rPr>
                <w:instrText xml:space="preserve"> SEQ Рисунок \* ARABIC </w:instrText>
              </w:r>
              <w:r w:rsidRPr="00640C4C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26</w:t>
              </w:r>
              <w:r w:rsidRPr="00640C4C">
                <w:rPr>
                  <w:color w:val="auto"/>
                </w:rPr>
                <w:fldChar w:fldCharType="end"/>
              </w:r>
              <w:r w:rsidRPr="006B2F7B">
                <w:rPr>
                  <w:color w:val="auto"/>
                </w:rPr>
                <w:t xml:space="preserve"> </w:t>
              </w:r>
              <w:proofErr w:type="gramStart"/>
              <w:r w:rsidRPr="006B2F7B">
                <w:rPr>
                  <w:color w:val="auto"/>
                </w:rPr>
                <w:t xml:space="preserve">–  </w:t>
              </w:r>
              <w:r>
                <w:rPr>
                  <w:color w:val="auto"/>
                </w:rPr>
                <w:t>Создание</w:t>
              </w:r>
              <w:proofErr w:type="gramEnd"/>
              <w:r>
                <w:rPr>
                  <w:color w:val="auto"/>
                </w:rPr>
                <w:t xml:space="preserve"> блоков </w:t>
              </w:r>
              <w:r w:rsidRPr="006B2F7B">
                <w:rPr>
                  <w:color w:val="auto"/>
                </w:rPr>
                <w:t>(</w:t>
              </w:r>
              <w:r>
                <w:rPr>
                  <w:color w:val="auto"/>
                </w:rPr>
                <w:t>атрибут «</w:t>
              </w:r>
              <w:proofErr w:type="spellStart"/>
              <w:r>
                <w:rPr>
                  <w:color w:val="auto"/>
                  <w:lang w:val="en-US"/>
                </w:rPr>
                <w:t>fieldset</w:t>
              </w:r>
              <w:proofErr w:type="spellEnd"/>
              <w:r>
                <w:rPr>
                  <w:color w:val="auto"/>
                </w:rPr>
                <w:t>»</w:t>
              </w:r>
              <w:r w:rsidRPr="006B2F7B">
                <w:rPr>
                  <w:color w:val="auto"/>
                </w:rPr>
                <w:t>)</w:t>
              </w:r>
              <w:r>
                <w:rPr>
                  <w:color w:val="auto"/>
                </w:rPr>
                <w:t xml:space="preserve"> и подписей к ним</w:t>
              </w:r>
              <w:r w:rsidRPr="006B2F7B">
                <w:rPr>
                  <w:color w:val="auto"/>
                </w:rPr>
                <w:t xml:space="preserve"> (</w:t>
              </w:r>
              <w:r>
                <w:rPr>
                  <w:color w:val="auto"/>
                </w:rPr>
                <w:t>атрибут «</w:t>
              </w:r>
              <w:r>
                <w:rPr>
                  <w:color w:val="auto"/>
                  <w:lang w:val="en-US"/>
                </w:rPr>
                <w:t>legend</w:t>
              </w:r>
              <w:r>
                <w:rPr>
                  <w:color w:val="auto"/>
                </w:rPr>
                <w:t>»</w:t>
              </w:r>
              <w:r w:rsidRPr="006B2F7B">
                <w:rPr>
                  <w:color w:val="auto"/>
                </w:rPr>
                <w:t>)</w:t>
              </w:r>
            </w:p>
            <w:p w14:paraId="395429E3" w14:textId="77777777" w:rsidR="00190514" w:rsidRPr="00F220C8" w:rsidRDefault="00190514" w:rsidP="00190514"/>
            <w:p w14:paraId="6CD7AC00" w14:textId="77777777" w:rsidR="00190514" w:rsidRDefault="00190514" w:rsidP="00190514">
              <w:pPr>
                <w:pStyle w:val="a6"/>
              </w:pPr>
              <w:r>
                <w:t>Общий синтаксис создания рамки и подписи к ней приведен ниже:</w:t>
              </w:r>
            </w:p>
            <w:p w14:paraId="28EE613B" w14:textId="77777777" w:rsidR="00190514" w:rsidRPr="00BB4891" w:rsidRDefault="00190514" w:rsidP="00190514">
              <w:pPr>
                <w:pStyle w:val="a6"/>
                <w:rPr>
                  <w:lang w:val="en-US"/>
                </w:rPr>
              </w:pPr>
              <w:r w:rsidRPr="00BB4891">
                <w:rPr>
                  <w:lang w:val="en-US"/>
                </w:rPr>
                <w:t>&lt;</w:t>
              </w:r>
              <w:proofErr w:type="spellStart"/>
              <w:r w:rsidRPr="00BB4891">
                <w:rPr>
                  <w:lang w:val="en-US"/>
                </w:rPr>
                <w:t>fieldset</w:t>
              </w:r>
              <w:proofErr w:type="spellEnd"/>
              <w:r w:rsidRPr="00BB4891">
                <w:rPr>
                  <w:lang w:val="en-US"/>
                </w:rPr>
                <w:t>&gt;</w:t>
              </w:r>
            </w:p>
            <w:p w14:paraId="5C14D731" w14:textId="77777777" w:rsidR="00190514" w:rsidRPr="00BB4891" w:rsidRDefault="00190514" w:rsidP="00190514">
              <w:pPr>
                <w:pStyle w:val="a6"/>
                <w:rPr>
                  <w:lang w:val="en-US"/>
                </w:rPr>
              </w:pPr>
              <w:r w:rsidRPr="00BB4891">
                <w:rPr>
                  <w:lang w:val="en-US"/>
                </w:rPr>
                <w:t xml:space="preserve">  </w:t>
              </w:r>
              <w:r>
                <w:rPr>
                  <w:lang w:val="en-US"/>
                </w:rPr>
                <w:tab/>
              </w:r>
              <w:r w:rsidRPr="00BB4891">
                <w:rPr>
                  <w:lang w:val="en-US"/>
                </w:rPr>
                <w:t>&lt;legend&gt;</w:t>
              </w:r>
              <w:r>
                <w:t>Текст</w:t>
              </w:r>
              <w:r w:rsidRPr="00BB4891">
                <w:rPr>
                  <w:lang w:val="en-US"/>
                </w:rPr>
                <w:t>&lt;/legend&gt;</w:t>
              </w:r>
            </w:p>
            <w:p w14:paraId="26906CF0" w14:textId="77777777" w:rsidR="00190514" w:rsidRPr="00CB28AF" w:rsidRDefault="00190514" w:rsidP="00190514">
              <w:pPr>
                <w:pStyle w:val="a6"/>
                <w:rPr>
                  <w:lang w:val="en-US"/>
                </w:rPr>
              </w:pPr>
              <w:r w:rsidRPr="00BB4891">
                <w:rPr>
                  <w:lang w:val="en-US"/>
                </w:rPr>
                <w:t>&lt;/</w:t>
              </w:r>
              <w:proofErr w:type="spellStart"/>
              <w:r w:rsidRPr="00BB4891">
                <w:rPr>
                  <w:lang w:val="en-US"/>
                </w:rPr>
                <w:t>fieldset</w:t>
              </w:r>
              <w:proofErr w:type="spellEnd"/>
              <w:r w:rsidRPr="00BB4891">
                <w:rPr>
                  <w:lang w:val="en-US"/>
                </w:rPr>
                <w:t>&gt;</w:t>
              </w:r>
            </w:p>
          </w:sdtContent>
        </w:sdt>
        <w:p w14:paraId="0DAFE984" w14:textId="77777777" w:rsidR="00190514" w:rsidRDefault="00190514" w:rsidP="002C6795">
          <w:pPr>
            <w:pStyle w:val="a6"/>
            <w:rPr>
              <w:lang w:val="en-US"/>
            </w:rPr>
          </w:pPr>
        </w:p>
        <w:p w14:paraId="309E1484" w14:textId="77777777" w:rsidR="00FD5834" w:rsidRDefault="00FD5834" w:rsidP="002C6795">
          <w:pPr>
            <w:pStyle w:val="a6"/>
          </w:pPr>
          <w:r>
            <w:t xml:space="preserve">Ниже представлены </w:t>
          </w:r>
          <w:r w:rsidR="00354C1F">
            <w:t>сводные таблица 1 и таблица 2</w:t>
          </w:r>
          <w:r>
            <w:t xml:space="preserve"> тегов и атрибутов с их назначением.</w:t>
          </w:r>
        </w:p>
        <w:p w14:paraId="3B85E232" w14:textId="77777777" w:rsidR="00FD5834" w:rsidRDefault="00FD5834" w:rsidP="002C6795">
          <w:pPr>
            <w:pStyle w:val="a6"/>
          </w:pPr>
        </w:p>
        <w:p w14:paraId="1A4374A1" w14:textId="77777777" w:rsidR="00FD5834" w:rsidRPr="00FD5834" w:rsidRDefault="00FD5834" w:rsidP="002C6795">
          <w:pPr>
            <w:pStyle w:val="a6"/>
          </w:pPr>
          <w:r>
            <w:t xml:space="preserve">Таблица 1 – Теги и их </w:t>
          </w:r>
          <w:proofErr w:type="spellStart"/>
          <w:r>
            <w:t>назанчение</w:t>
          </w:r>
          <w:proofErr w:type="spellEnd"/>
        </w:p>
        <w:tbl>
          <w:tblPr>
            <w:tblStyle w:val="af3"/>
            <w:tblW w:w="11023" w:type="dxa"/>
            <w:tblLook w:val="04A0" w:firstRow="1" w:lastRow="0" w:firstColumn="1" w:lastColumn="0" w:noHBand="0" w:noVBand="1"/>
          </w:tblPr>
          <w:tblGrid>
            <w:gridCol w:w="3652"/>
            <w:gridCol w:w="7371"/>
          </w:tblGrid>
          <w:tr w:rsidR="00FD5834" w14:paraId="00D134B8" w14:textId="77777777" w:rsidTr="006016B2">
            <w:tc>
              <w:tcPr>
                <w:tcW w:w="3652" w:type="dxa"/>
              </w:tcPr>
              <w:p w14:paraId="28DDFD83" w14:textId="77777777" w:rsidR="00FD5834" w:rsidRPr="00646305" w:rsidRDefault="00FD5834" w:rsidP="006016B2">
                <w:pPr>
                  <w:rPr>
                    <w:b/>
                  </w:rPr>
                </w:pPr>
                <w:r>
                  <w:rPr>
                    <w:b/>
                  </w:rPr>
                  <w:t>Тег</w:t>
                </w:r>
              </w:p>
            </w:tc>
            <w:tc>
              <w:tcPr>
                <w:tcW w:w="7371" w:type="dxa"/>
              </w:tcPr>
              <w:p w14:paraId="675346D5" w14:textId="77777777" w:rsidR="00FD5834" w:rsidRPr="00646305" w:rsidRDefault="00FD5834" w:rsidP="006016B2">
                <w:pPr>
                  <w:rPr>
                    <w:b/>
                  </w:rPr>
                </w:pPr>
                <w:r w:rsidRPr="00646305">
                  <w:rPr>
                    <w:b/>
                  </w:rPr>
                  <w:t>Назначение</w:t>
                </w:r>
              </w:p>
            </w:tc>
          </w:tr>
          <w:tr w:rsidR="00FD5834" w:rsidRPr="00732354" w14:paraId="63654B5C" w14:textId="77777777" w:rsidTr="006016B2">
            <w:tc>
              <w:tcPr>
                <w:tcW w:w="3652" w:type="dxa"/>
              </w:tcPr>
              <w:p w14:paraId="74E03A6D" w14:textId="77777777" w:rsidR="00FD5834" w:rsidRPr="00646305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&lt;form&gt;</w:t>
                </w:r>
              </w:p>
            </w:tc>
            <w:tc>
              <w:tcPr>
                <w:tcW w:w="7371" w:type="dxa"/>
              </w:tcPr>
              <w:p w14:paraId="592E61A8" w14:textId="77777777" w:rsidR="00FD5834" w:rsidRDefault="00FD5834" w:rsidP="006016B2">
                <w:r>
                  <w:t>Создание формы</w:t>
                </w:r>
              </w:p>
            </w:tc>
          </w:tr>
          <w:tr w:rsidR="00FD5834" w:rsidRPr="00646305" w14:paraId="12CA1B3C" w14:textId="77777777" w:rsidTr="006016B2">
            <w:tc>
              <w:tcPr>
                <w:tcW w:w="3652" w:type="dxa"/>
              </w:tcPr>
              <w:p w14:paraId="400906C0" w14:textId="77777777" w:rsidR="00FD5834" w:rsidRPr="00646305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</w:t>
                </w:r>
                <w:proofErr w:type="spellStart"/>
                <w:r>
                  <w:rPr>
                    <w:lang w:val="en-US"/>
                  </w:rPr>
                  <w:t>fieldset</w:t>
                </w:r>
                <w:proofErr w:type="spellEnd"/>
                <w:r>
                  <w:rPr>
                    <w:lang w:val="en-US"/>
                  </w:rPr>
                  <w:t>&gt;</w:t>
                </w:r>
              </w:p>
            </w:tc>
            <w:tc>
              <w:tcPr>
                <w:tcW w:w="7371" w:type="dxa"/>
              </w:tcPr>
              <w:p w14:paraId="3554D708" w14:textId="77777777" w:rsidR="00FD5834" w:rsidRPr="00646305" w:rsidRDefault="00FD5834" w:rsidP="006016B2">
                <w:r>
                  <w:t>Рамка для блока формы</w:t>
                </w:r>
              </w:p>
            </w:tc>
          </w:tr>
          <w:tr w:rsidR="00FD5834" w:rsidRPr="00646305" w14:paraId="32D1E89F" w14:textId="77777777" w:rsidTr="006016B2">
            <w:tc>
              <w:tcPr>
                <w:tcW w:w="3652" w:type="dxa"/>
              </w:tcPr>
              <w:p w14:paraId="6E8391A7" w14:textId="77777777" w:rsidR="00FD5834" w:rsidRPr="00646305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&lt;legend&gt;</w:t>
                </w:r>
              </w:p>
            </w:tc>
            <w:tc>
              <w:tcPr>
                <w:tcW w:w="7371" w:type="dxa"/>
              </w:tcPr>
              <w:p w14:paraId="4877B119" w14:textId="77777777" w:rsidR="00FD5834" w:rsidRPr="00646305" w:rsidRDefault="00FD5834" w:rsidP="006016B2">
                <w:r>
                  <w:t>Подпись к блоку</w:t>
                </w:r>
              </w:p>
            </w:tc>
          </w:tr>
          <w:tr w:rsidR="00FD5834" w:rsidRPr="00646305" w14:paraId="58266082" w14:textId="77777777" w:rsidTr="006016B2">
            <w:tc>
              <w:tcPr>
                <w:tcW w:w="3652" w:type="dxa"/>
              </w:tcPr>
              <w:p w14:paraId="39D5DBC0" w14:textId="77777777" w:rsidR="00FD5834" w:rsidRPr="00646305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&lt;input&gt;</w:t>
                </w:r>
              </w:p>
            </w:tc>
            <w:tc>
              <w:tcPr>
                <w:tcW w:w="7371" w:type="dxa"/>
              </w:tcPr>
              <w:p w14:paraId="5C5C333C" w14:textId="77777777" w:rsidR="00FD5834" w:rsidRPr="00747B3E" w:rsidRDefault="00FD5834" w:rsidP="006016B2">
                <w:r>
                  <w:t>Поле формы</w:t>
                </w:r>
              </w:p>
            </w:tc>
          </w:tr>
          <w:tr w:rsidR="00FD5834" w:rsidRPr="00646305" w14:paraId="7FA941D9" w14:textId="77777777" w:rsidTr="006016B2">
            <w:tc>
              <w:tcPr>
                <w:tcW w:w="3652" w:type="dxa"/>
              </w:tcPr>
              <w:p w14:paraId="535141A7" w14:textId="77777777" w:rsidR="00FD5834" w:rsidRPr="00646305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&lt;label&gt;</w:t>
                </w:r>
              </w:p>
            </w:tc>
            <w:tc>
              <w:tcPr>
                <w:tcW w:w="7371" w:type="dxa"/>
              </w:tcPr>
              <w:p w14:paraId="6F50891E" w14:textId="77777777" w:rsidR="00FD5834" w:rsidRPr="00747B3E" w:rsidRDefault="00FD5834" w:rsidP="006016B2">
                <w:r>
                  <w:t>Имя поля формы</w:t>
                </w:r>
              </w:p>
            </w:tc>
          </w:tr>
          <w:tr w:rsidR="00FD5834" w:rsidRPr="00646305" w14:paraId="7675C3C9" w14:textId="77777777" w:rsidTr="006016B2">
            <w:tc>
              <w:tcPr>
                <w:tcW w:w="3652" w:type="dxa"/>
              </w:tcPr>
              <w:p w14:paraId="1B502F13" w14:textId="77777777" w:rsidR="00FD5834" w:rsidRPr="0073235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&lt;radio&gt;</w:t>
                </w:r>
              </w:p>
            </w:tc>
            <w:tc>
              <w:tcPr>
                <w:tcW w:w="7371" w:type="dxa"/>
              </w:tcPr>
              <w:p w14:paraId="6E2AAE83" w14:textId="77777777" w:rsidR="00FD5834" w:rsidRPr="00571277" w:rsidRDefault="00FD5834" w:rsidP="006016B2">
                <w:r>
                  <w:t>Переключатель (выбирается один)</w:t>
                </w:r>
              </w:p>
            </w:tc>
          </w:tr>
          <w:tr w:rsidR="00FD5834" w:rsidRPr="00646305" w14:paraId="56BF6E7F" w14:textId="77777777" w:rsidTr="006016B2">
            <w:tc>
              <w:tcPr>
                <w:tcW w:w="3652" w:type="dxa"/>
              </w:tcPr>
              <w:p w14:paraId="1EE4DAF3" w14:textId="77777777" w:rsidR="00FD5834" w:rsidRPr="004701CF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&lt;select&gt;</w:t>
                </w:r>
              </w:p>
              <w:p w14:paraId="4CB06987" w14:textId="77777777" w:rsidR="00FD5834" w:rsidRPr="004701CF" w:rsidRDefault="00FD5834" w:rsidP="006016B2">
                <w:pPr>
                  <w:rPr>
                    <w:lang w:val="en-US"/>
                  </w:rPr>
                </w:pPr>
                <w:r w:rsidRPr="004701CF">
                  <w:rPr>
                    <w:lang w:val="en-US"/>
                  </w:rPr>
                  <w:t>&lt;option value=""&gt;</w:t>
                </w:r>
                <w:r>
                  <w:t>Текст</w:t>
                </w:r>
                <w:r w:rsidRPr="004701CF">
                  <w:rPr>
                    <w:lang w:val="en-US"/>
                  </w:rPr>
                  <w:t xml:space="preserve"> &lt;/option&gt; (</w:t>
                </w:r>
                <w:r>
                  <w:t>элемент</w:t>
                </w:r>
                <w:r w:rsidRPr="004701CF">
                  <w:rPr>
                    <w:lang w:val="en-US"/>
                  </w:rPr>
                  <w:t xml:space="preserve"> </w:t>
                </w:r>
                <w:r>
                  <w:t>списка</w:t>
                </w:r>
                <w:r w:rsidRPr="004701CF">
                  <w:rPr>
                    <w:lang w:val="en-US"/>
                  </w:rPr>
                  <w:t>)</w:t>
                </w:r>
              </w:p>
              <w:p w14:paraId="26CD444D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…</w:t>
                </w:r>
              </w:p>
              <w:p w14:paraId="2BC1F2CC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…</w:t>
                </w:r>
              </w:p>
              <w:p w14:paraId="4A8C581F" w14:textId="77777777" w:rsidR="00FD5834" w:rsidRPr="0073235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&lt;/select&gt;</w:t>
                </w:r>
              </w:p>
            </w:tc>
            <w:tc>
              <w:tcPr>
                <w:tcW w:w="7371" w:type="dxa"/>
              </w:tcPr>
              <w:p w14:paraId="051D7934" w14:textId="77777777" w:rsidR="00FD5834" w:rsidRPr="004701CF" w:rsidRDefault="00FD5834" w:rsidP="006016B2">
                <w:r>
                  <w:t>Выбор из раскрывающегося списка</w:t>
                </w:r>
              </w:p>
            </w:tc>
          </w:tr>
          <w:tr w:rsidR="00FD5834" w:rsidRPr="00646305" w14:paraId="42258F42" w14:textId="77777777" w:rsidTr="006016B2">
            <w:tc>
              <w:tcPr>
                <w:tcW w:w="3652" w:type="dxa"/>
              </w:tcPr>
              <w:p w14:paraId="08FED73B" w14:textId="77777777" w:rsidR="00FD5834" w:rsidRPr="00747B3E" w:rsidRDefault="00FD5834" w:rsidP="006016B2">
                <w:r w:rsidRPr="00747B3E">
                  <w:t>&lt;</w:t>
                </w:r>
                <w:proofErr w:type="spellStart"/>
                <w:r>
                  <w:rPr>
                    <w:lang w:val="en-US"/>
                  </w:rPr>
                  <w:t>textarea</w:t>
                </w:r>
                <w:proofErr w:type="spellEnd"/>
                <w:r w:rsidRPr="00747B3E">
                  <w:t>&gt;</w:t>
                </w:r>
              </w:p>
            </w:tc>
            <w:tc>
              <w:tcPr>
                <w:tcW w:w="7371" w:type="dxa"/>
              </w:tcPr>
              <w:p w14:paraId="3393A4C9" w14:textId="77777777" w:rsidR="00FD5834" w:rsidRDefault="00FD5834" w:rsidP="006016B2">
                <w:r>
                  <w:t>Текстовое поле</w:t>
                </w:r>
              </w:p>
            </w:tc>
          </w:tr>
          <w:tr w:rsidR="00FD5834" w:rsidRPr="00646305" w14:paraId="49D2E263" w14:textId="77777777" w:rsidTr="006016B2">
            <w:tc>
              <w:tcPr>
                <w:tcW w:w="3652" w:type="dxa"/>
              </w:tcPr>
              <w:p w14:paraId="35F5A175" w14:textId="77777777" w:rsidR="00FD5834" w:rsidRPr="00FA589C" w:rsidRDefault="00FD5834" w:rsidP="006016B2">
                <w:r w:rsidRPr="00FA589C">
                  <w:t>&lt;</w:t>
                </w:r>
                <w:proofErr w:type="spellStart"/>
                <w:r>
                  <w:rPr>
                    <w:lang w:val="en-US"/>
                  </w:rPr>
                  <w:t>textarea</w:t>
                </w:r>
                <w:proofErr w:type="spellEnd"/>
                <w:r w:rsidRPr="00FA589C">
                  <w:t xml:space="preserve"> </w:t>
                </w:r>
                <w:r>
                  <w:rPr>
                    <w:lang w:val="en-US"/>
                  </w:rPr>
                  <w:t>cols</w:t>
                </w:r>
                <w:proofErr w:type="gramStart"/>
                <w:r w:rsidRPr="00FA589C">
                  <w:t>=”</w:t>
                </w:r>
                <w:r>
                  <w:t>…</w:t>
                </w:r>
                <w:proofErr w:type="gramEnd"/>
                <w:r w:rsidRPr="00FA589C">
                  <w:t xml:space="preserve">” </w:t>
                </w:r>
                <w:r>
                  <w:rPr>
                    <w:lang w:val="en-US"/>
                  </w:rPr>
                  <w:t>rows</w:t>
                </w:r>
                <w:r w:rsidRPr="00FA589C">
                  <w:t>=”</w:t>
                </w:r>
                <w:r>
                  <w:rPr>
                    <w:lang w:val="en-US"/>
                  </w:rPr>
                  <w:t>…</w:t>
                </w:r>
                <w:r w:rsidRPr="00FA589C">
                  <w:t>”&gt;</w:t>
                </w:r>
              </w:p>
            </w:tc>
            <w:tc>
              <w:tcPr>
                <w:tcW w:w="7371" w:type="dxa"/>
              </w:tcPr>
              <w:p w14:paraId="2B3FCE1C" w14:textId="77777777" w:rsidR="00FD5834" w:rsidRDefault="00FD5834" w:rsidP="006016B2">
                <w:r>
                  <w:t>Многострочное текстовое поле</w:t>
                </w:r>
              </w:p>
            </w:tc>
          </w:tr>
        </w:tbl>
        <w:p w14:paraId="3A43BE1E" w14:textId="77777777" w:rsidR="00FD5834" w:rsidRDefault="00FD5834" w:rsidP="002C6795">
          <w:pPr>
            <w:pStyle w:val="a6"/>
            <w:rPr>
              <w:lang w:val="en-US"/>
            </w:rPr>
          </w:pPr>
        </w:p>
        <w:p w14:paraId="53E149AF" w14:textId="77777777" w:rsidR="00FD5834" w:rsidRPr="00FD5834" w:rsidRDefault="00FD5834" w:rsidP="002C6795">
          <w:pPr>
            <w:pStyle w:val="a6"/>
          </w:pPr>
          <w:r>
            <w:t xml:space="preserve">Таблица 2 – Атрибуты и их </w:t>
          </w:r>
          <w:proofErr w:type="spellStart"/>
          <w:r>
            <w:t>назанчение</w:t>
          </w:r>
          <w:proofErr w:type="spellEnd"/>
        </w:p>
        <w:tbl>
          <w:tblPr>
            <w:tblStyle w:val="af3"/>
            <w:tblW w:w="11023" w:type="dxa"/>
            <w:tblLook w:val="04A0" w:firstRow="1" w:lastRow="0" w:firstColumn="1" w:lastColumn="0" w:noHBand="0" w:noVBand="1"/>
          </w:tblPr>
          <w:tblGrid>
            <w:gridCol w:w="1778"/>
            <w:gridCol w:w="9245"/>
          </w:tblGrid>
          <w:tr w:rsidR="00FD5834" w:rsidRPr="00747B3E" w14:paraId="5E9AB450" w14:textId="77777777" w:rsidTr="006016B2">
            <w:tc>
              <w:tcPr>
                <w:tcW w:w="1697" w:type="dxa"/>
              </w:tcPr>
              <w:p w14:paraId="04D48EAD" w14:textId="77777777" w:rsidR="00FD5834" w:rsidRPr="00747B3E" w:rsidRDefault="00FD5834" w:rsidP="006016B2">
                <w:pPr>
                  <w:rPr>
                    <w:b/>
                  </w:rPr>
                </w:pPr>
                <w:r>
                  <w:rPr>
                    <w:b/>
                  </w:rPr>
                  <w:t>Атрибуты</w:t>
                </w:r>
              </w:p>
            </w:tc>
            <w:tc>
              <w:tcPr>
                <w:tcW w:w="9326" w:type="dxa"/>
              </w:tcPr>
              <w:p w14:paraId="69723CFD" w14:textId="77777777" w:rsidR="00FD5834" w:rsidRPr="00F94C2A" w:rsidRDefault="00FD5834" w:rsidP="006016B2">
                <w:pPr>
                  <w:rPr>
                    <w:b/>
                  </w:rPr>
                </w:pPr>
                <w:r>
                  <w:rPr>
                    <w:b/>
                  </w:rPr>
                  <w:t>Назначение</w:t>
                </w:r>
              </w:p>
            </w:tc>
          </w:tr>
          <w:tr w:rsidR="00FD5834" w:rsidRPr="00747B3E" w14:paraId="3438ED60" w14:textId="77777777" w:rsidTr="006016B2">
            <w:tc>
              <w:tcPr>
                <w:tcW w:w="1697" w:type="dxa"/>
              </w:tcPr>
              <w:p w14:paraId="70044B4F" w14:textId="77777777" w:rsidR="00FD5834" w:rsidRPr="00747B3E" w:rsidRDefault="00FD5834" w:rsidP="006016B2">
                <w:r>
                  <w:rPr>
                    <w:lang w:val="en-US"/>
                  </w:rPr>
                  <w:t>type</w:t>
                </w:r>
                <w:r w:rsidRPr="00747B3E">
                  <w:t>=</w:t>
                </w:r>
                <w:r>
                  <w:rPr>
                    <w:lang w:val="en-US"/>
                  </w:rPr>
                  <w:t>email</w:t>
                </w:r>
              </w:p>
            </w:tc>
            <w:tc>
              <w:tcPr>
                <w:tcW w:w="9326" w:type="dxa"/>
              </w:tcPr>
              <w:p w14:paraId="6FCA0544" w14:textId="77777777" w:rsidR="00FD5834" w:rsidRPr="00F94C2A" w:rsidRDefault="00FD5834" w:rsidP="006016B2">
                <w:r>
                  <w:t>Адрес электронной почты</w:t>
                </w:r>
              </w:p>
            </w:tc>
          </w:tr>
          <w:tr w:rsidR="00FD5834" w:rsidRPr="00747B3E" w14:paraId="3D981777" w14:textId="77777777" w:rsidTr="006016B2">
            <w:tc>
              <w:tcPr>
                <w:tcW w:w="1697" w:type="dxa"/>
              </w:tcPr>
              <w:p w14:paraId="06F75678" w14:textId="77777777" w:rsidR="00FD5834" w:rsidRPr="00747B3E" w:rsidRDefault="00FD5834" w:rsidP="006016B2">
                <w:r>
                  <w:rPr>
                    <w:lang w:val="en-US"/>
                  </w:rPr>
                  <w:t>type</w:t>
                </w:r>
                <w:r w:rsidRPr="00747B3E">
                  <w:t>=</w:t>
                </w:r>
                <w:r>
                  <w:rPr>
                    <w:lang w:val="en-US"/>
                  </w:rPr>
                  <w:t>password</w:t>
                </w:r>
              </w:p>
            </w:tc>
            <w:tc>
              <w:tcPr>
                <w:tcW w:w="9326" w:type="dxa"/>
              </w:tcPr>
              <w:p w14:paraId="59BCDDDC" w14:textId="77777777" w:rsidR="00FD5834" w:rsidRPr="00F94C2A" w:rsidRDefault="00FD5834" w:rsidP="006016B2">
                <w:r>
                  <w:t>Пароль (скрывает вводимые значения)</w:t>
                </w:r>
              </w:p>
            </w:tc>
          </w:tr>
          <w:tr w:rsidR="00FD5834" w14:paraId="00A9507E" w14:textId="77777777" w:rsidTr="006016B2">
            <w:tc>
              <w:tcPr>
                <w:tcW w:w="1697" w:type="dxa"/>
              </w:tcPr>
              <w:p w14:paraId="0EC90235" w14:textId="77777777" w:rsidR="00FD5834" w:rsidRPr="0073235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type=</w:t>
                </w:r>
                <w:proofErr w:type="spellStart"/>
                <w:r>
                  <w:rPr>
                    <w:lang w:val="en-US"/>
                  </w:rPr>
                  <w:t>url</w:t>
                </w:r>
                <w:proofErr w:type="spellEnd"/>
              </w:p>
            </w:tc>
            <w:tc>
              <w:tcPr>
                <w:tcW w:w="9326" w:type="dxa"/>
              </w:tcPr>
              <w:p w14:paraId="506653CA" w14:textId="77777777" w:rsidR="00FD5834" w:rsidRPr="00F94C2A" w:rsidRDefault="00FD5834" w:rsidP="006016B2">
                <w:r>
                  <w:rPr>
                    <w:lang w:val="en-US"/>
                  </w:rPr>
                  <w:t>URL</w:t>
                </w:r>
                <w:r>
                  <w:t>-адрес</w:t>
                </w:r>
              </w:p>
            </w:tc>
          </w:tr>
          <w:tr w:rsidR="00FD5834" w14:paraId="692A1A07" w14:textId="77777777" w:rsidTr="006016B2">
            <w:tc>
              <w:tcPr>
                <w:tcW w:w="1697" w:type="dxa"/>
              </w:tcPr>
              <w:p w14:paraId="7A8198A8" w14:textId="77777777" w:rsidR="00FD5834" w:rsidRPr="00732354" w:rsidRDefault="00FD5834" w:rsidP="006016B2">
                <w:pPr>
                  <w:rPr>
                    <w:lang w:val="en-US"/>
                  </w:rPr>
                </w:pPr>
                <w:r w:rsidRPr="00732354">
                  <w:rPr>
                    <w:lang w:val="en-US"/>
                  </w:rPr>
                  <w:t>type</w:t>
                </w:r>
                <w:proofErr w:type="gramStart"/>
                <w:r w:rsidRPr="00732354">
                  <w:rPr>
                    <w:lang w:val="en-US"/>
                  </w:rPr>
                  <w:t>=”datetime</w:t>
                </w:r>
                <w:proofErr w:type="gramEnd"/>
                <w:r w:rsidRPr="00732354">
                  <w:rPr>
                    <w:lang w:val="en-US"/>
                  </w:rPr>
                  <w:t>-local”</w:t>
                </w:r>
              </w:p>
            </w:tc>
            <w:tc>
              <w:tcPr>
                <w:tcW w:w="9326" w:type="dxa"/>
              </w:tcPr>
              <w:p w14:paraId="58CA6FA6" w14:textId="77777777" w:rsidR="00FD5834" w:rsidRPr="00F94C2A" w:rsidRDefault="00FD5834" w:rsidP="006016B2">
                <w:r>
                  <w:t>Дата и время</w:t>
                </w:r>
              </w:p>
            </w:tc>
          </w:tr>
          <w:tr w:rsidR="00FD5834" w14:paraId="07094834" w14:textId="77777777" w:rsidTr="006016B2">
            <w:tc>
              <w:tcPr>
                <w:tcW w:w="1697" w:type="dxa"/>
              </w:tcPr>
              <w:p w14:paraId="0F357FDF" w14:textId="77777777" w:rsidR="00FD5834" w:rsidRPr="00653B94" w:rsidRDefault="00FD5834" w:rsidP="006016B2">
                <w:pPr>
                  <w:rPr>
                    <w:sz w:val="28"/>
                    <w:szCs w:val="28"/>
                  </w:rPr>
                </w:pPr>
                <w:r>
                  <w:rPr>
                    <w:lang w:val="en-US"/>
                  </w:rPr>
                  <w:lastRenderedPageBreak/>
                  <w:t>type=number</w:t>
                </w:r>
              </w:p>
            </w:tc>
            <w:tc>
              <w:tcPr>
                <w:tcW w:w="9326" w:type="dxa"/>
              </w:tcPr>
              <w:p w14:paraId="1277551F" w14:textId="77777777" w:rsidR="00FD5834" w:rsidRPr="00732354" w:rsidRDefault="00FD5834" w:rsidP="006016B2">
                <w:r>
                  <w:t>Число</w:t>
                </w:r>
              </w:p>
            </w:tc>
          </w:tr>
          <w:tr w:rsidR="00FD5834" w14:paraId="1DC67B6E" w14:textId="77777777" w:rsidTr="006016B2">
            <w:tc>
              <w:tcPr>
                <w:tcW w:w="1697" w:type="dxa"/>
              </w:tcPr>
              <w:p w14:paraId="0A23A060" w14:textId="77777777" w:rsidR="00FD5834" w:rsidRPr="0073235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type=</w:t>
                </w:r>
                <w:proofErr w:type="spellStart"/>
                <w:r>
                  <w:rPr>
                    <w:lang w:val="en-US"/>
                  </w:rPr>
                  <w:t>tel</w:t>
                </w:r>
                <w:proofErr w:type="spellEnd"/>
              </w:p>
            </w:tc>
            <w:tc>
              <w:tcPr>
                <w:tcW w:w="9326" w:type="dxa"/>
              </w:tcPr>
              <w:p w14:paraId="13CC402B" w14:textId="77777777" w:rsidR="00FD5834" w:rsidRPr="00732354" w:rsidRDefault="00FD5834" w:rsidP="006016B2">
                <w:r>
                  <w:t>Телефон</w:t>
                </w:r>
              </w:p>
            </w:tc>
          </w:tr>
          <w:tr w:rsidR="00FD5834" w14:paraId="40791983" w14:textId="77777777" w:rsidTr="006016B2">
            <w:tc>
              <w:tcPr>
                <w:tcW w:w="1697" w:type="dxa"/>
              </w:tcPr>
              <w:p w14:paraId="6279DB37" w14:textId="77777777" w:rsidR="00FD5834" w:rsidRPr="0073235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type=color</w:t>
                </w:r>
              </w:p>
            </w:tc>
            <w:tc>
              <w:tcPr>
                <w:tcW w:w="9326" w:type="dxa"/>
              </w:tcPr>
              <w:p w14:paraId="77DBA5EB" w14:textId="77777777" w:rsidR="00FD5834" w:rsidRPr="00732354" w:rsidRDefault="00FD5834" w:rsidP="006016B2">
                <w:r>
                  <w:t>Выбор цвета</w:t>
                </w:r>
              </w:p>
            </w:tc>
          </w:tr>
          <w:tr w:rsidR="00FD5834" w14:paraId="5B08B97F" w14:textId="77777777" w:rsidTr="006016B2">
            <w:tc>
              <w:tcPr>
                <w:tcW w:w="1697" w:type="dxa"/>
              </w:tcPr>
              <w:p w14:paraId="00D49B39" w14:textId="77777777" w:rsidR="00FD5834" w:rsidRPr="0073235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type=checkbox</w:t>
                </w:r>
              </w:p>
            </w:tc>
            <w:tc>
              <w:tcPr>
                <w:tcW w:w="9326" w:type="dxa"/>
              </w:tcPr>
              <w:p w14:paraId="77538B02" w14:textId="77777777" w:rsidR="00FD5834" w:rsidRPr="00732354" w:rsidRDefault="00FD5834" w:rsidP="006016B2">
                <w:r>
                  <w:t>Флажки</w:t>
                </w:r>
                <w:r>
                  <w:rPr>
                    <w:lang w:val="en-US"/>
                  </w:rPr>
                  <w:t xml:space="preserve"> </w:t>
                </w:r>
                <w:r>
                  <w:t>(можно выбрать несколько)</w:t>
                </w:r>
              </w:p>
            </w:tc>
          </w:tr>
          <w:tr w:rsidR="00FD5834" w14:paraId="53223292" w14:textId="77777777" w:rsidTr="006016B2">
            <w:tc>
              <w:tcPr>
                <w:tcW w:w="1697" w:type="dxa"/>
              </w:tcPr>
              <w:p w14:paraId="78C1268F" w14:textId="77777777" w:rsidR="00FD5834" w:rsidRPr="00747B3E" w:rsidRDefault="00FD5834" w:rsidP="006016B2">
                <w:r>
                  <w:rPr>
                    <w:lang w:val="en-US"/>
                  </w:rPr>
                  <w:t>type=</w:t>
                </w:r>
                <w:r>
                  <w:t>«</w:t>
                </w:r>
                <w:r>
                  <w:rPr>
                    <w:lang w:val="en-US"/>
                  </w:rPr>
                  <w:t>submit</w:t>
                </w:r>
                <w:r>
                  <w:t>»</w:t>
                </w:r>
              </w:p>
            </w:tc>
            <w:tc>
              <w:tcPr>
                <w:tcW w:w="9326" w:type="dxa"/>
              </w:tcPr>
              <w:p w14:paraId="24F12B98" w14:textId="77777777" w:rsidR="00FD5834" w:rsidRDefault="00FD5834" w:rsidP="006016B2">
                <w:r>
                  <w:t>Кнопка отправки данных</w:t>
                </w:r>
              </w:p>
            </w:tc>
          </w:tr>
          <w:tr w:rsidR="00FD5834" w14:paraId="6698CF65" w14:textId="77777777" w:rsidTr="006016B2">
            <w:tc>
              <w:tcPr>
                <w:tcW w:w="1697" w:type="dxa"/>
              </w:tcPr>
              <w:p w14:paraId="61FAE866" w14:textId="77777777" w:rsidR="00FD5834" w:rsidRPr="00F94C2A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min</w:t>
                </w:r>
              </w:p>
            </w:tc>
            <w:tc>
              <w:tcPr>
                <w:tcW w:w="9326" w:type="dxa"/>
              </w:tcPr>
              <w:p w14:paraId="71B27754" w14:textId="77777777" w:rsidR="00FD5834" w:rsidRDefault="00FD5834" w:rsidP="006016B2">
                <w:r>
                  <w:t>Минимальное значение</w:t>
                </w:r>
              </w:p>
            </w:tc>
          </w:tr>
          <w:tr w:rsidR="00FD5834" w14:paraId="4F6B5DE8" w14:textId="77777777" w:rsidTr="006016B2">
            <w:tc>
              <w:tcPr>
                <w:tcW w:w="1697" w:type="dxa"/>
              </w:tcPr>
              <w:p w14:paraId="0F593587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max</w:t>
                </w:r>
              </w:p>
            </w:tc>
            <w:tc>
              <w:tcPr>
                <w:tcW w:w="9326" w:type="dxa"/>
              </w:tcPr>
              <w:p w14:paraId="6C673BBB" w14:textId="77777777" w:rsidR="00FD5834" w:rsidRDefault="00FD5834" w:rsidP="006016B2">
                <w:r>
                  <w:t>Максимальное значение</w:t>
                </w:r>
              </w:p>
            </w:tc>
          </w:tr>
          <w:tr w:rsidR="00FD5834" w14:paraId="76802850" w14:textId="77777777" w:rsidTr="006016B2">
            <w:tc>
              <w:tcPr>
                <w:tcW w:w="1697" w:type="dxa"/>
              </w:tcPr>
              <w:p w14:paraId="64FE798D" w14:textId="77777777" w:rsidR="00FD5834" w:rsidRPr="00F94C2A" w:rsidRDefault="00FD5834" w:rsidP="006016B2">
                <w:r>
                  <w:rPr>
                    <w:lang w:val="en-US"/>
                  </w:rPr>
                  <w:t>step</w:t>
                </w:r>
              </w:p>
            </w:tc>
            <w:tc>
              <w:tcPr>
                <w:tcW w:w="9326" w:type="dxa"/>
              </w:tcPr>
              <w:p w14:paraId="118A021F" w14:textId="77777777" w:rsidR="00FD5834" w:rsidRDefault="00FD5834" w:rsidP="006016B2">
                <w:r>
                  <w:t>Шаг</w:t>
                </w:r>
              </w:p>
            </w:tc>
          </w:tr>
          <w:tr w:rsidR="00FD5834" w14:paraId="38F83B6E" w14:textId="77777777" w:rsidTr="006016B2">
            <w:tc>
              <w:tcPr>
                <w:tcW w:w="1697" w:type="dxa"/>
              </w:tcPr>
              <w:p w14:paraId="2D978916" w14:textId="77777777" w:rsidR="00FD5834" w:rsidRDefault="00FD5834" w:rsidP="006016B2">
                <w:pPr>
                  <w:rPr>
                    <w:lang w:val="en-US"/>
                  </w:rPr>
                </w:pPr>
                <w:proofErr w:type="spellStart"/>
                <w:r>
                  <w:rPr>
                    <w:lang w:val="en-US"/>
                  </w:rPr>
                  <w:t>minlength</w:t>
                </w:r>
                <w:proofErr w:type="spellEnd"/>
              </w:p>
            </w:tc>
            <w:tc>
              <w:tcPr>
                <w:tcW w:w="9326" w:type="dxa"/>
              </w:tcPr>
              <w:p w14:paraId="2972ECEE" w14:textId="77777777" w:rsidR="00FD5834" w:rsidRDefault="00FD5834" w:rsidP="006016B2">
                <w:r>
                  <w:t>Минимальная длина (число знаков)</w:t>
                </w:r>
              </w:p>
            </w:tc>
          </w:tr>
          <w:tr w:rsidR="00FD5834" w14:paraId="2A5947ED" w14:textId="77777777" w:rsidTr="006016B2">
            <w:tc>
              <w:tcPr>
                <w:tcW w:w="1697" w:type="dxa"/>
              </w:tcPr>
              <w:p w14:paraId="260CC40D" w14:textId="77777777" w:rsidR="00FD5834" w:rsidRDefault="00FD5834" w:rsidP="006016B2">
                <w:pPr>
                  <w:rPr>
                    <w:lang w:val="en-US"/>
                  </w:rPr>
                </w:pPr>
                <w:proofErr w:type="spellStart"/>
                <w:r>
                  <w:rPr>
                    <w:lang w:val="en-US"/>
                  </w:rPr>
                  <w:t>maxlength</w:t>
                </w:r>
                <w:proofErr w:type="spellEnd"/>
              </w:p>
            </w:tc>
            <w:tc>
              <w:tcPr>
                <w:tcW w:w="9326" w:type="dxa"/>
              </w:tcPr>
              <w:p w14:paraId="52C9FF70" w14:textId="77777777" w:rsidR="00FD5834" w:rsidRDefault="00FD5834" w:rsidP="006016B2">
                <w:r>
                  <w:t>Максимальная длина</w:t>
                </w:r>
              </w:p>
            </w:tc>
          </w:tr>
          <w:tr w:rsidR="00FD5834" w:rsidRPr="00E91364" w14:paraId="0EAA4EB9" w14:textId="77777777" w:rsidTr="006016B2">
            <w:tc>
              <w:tcPr>
                <w:tcW w:w="1697" w:type="dxa"/>
              </w:tcPr>
              <w:p w14:paraId="3E291994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pattern</w:t>
                </w:r>
              </w:p>
            </w:tc>
            <w:tc>
              <w:tcPr>
                <w:tcW w:w="9326" w:type="dxa"/>
              </w:tcPr>
              <w:p w14:paraId="49C70B5F" w14:textId="77777777" w:rsidR="00FD5834" w:rsidRDefault="00FD5834" w:rsidP="006016B2">
                <w:r>
                  <w:t xml:space="preserve">Выражение, которому должны соответствовать вводимые данные </w:t>
                </w:r>
              </w:p>
              <w:p w14:paraId="740C15B9" w14:textId="77777777" w:rsidR="00FD5834" w:rsidRDefault="00FD5834" w:rsidP="006016B2">
                <w:r>
                  <w:rPr>
                    <w:noProof/>
                  </w:rPr>
                  <w:drawing>
                    <wp:inline distT="0" distB="0" distL="0" distR="0" wp14:anchorId="7A71AA78" wp14:editId="75A5BC25">
                      <wp:extent cx="5357806" cy="3810000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5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33299" cy="3863684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FD5834" w:rsidRPr="00E91364" w14:paraId="127391EA" w14:textId="77777777" w:rsidTr="006016B2">
            <w:tc>
              <w:tcPr>
                <w:tcW w:w="1697" w:type="dxa"/>
              </w:tcPr>
              <w:p w14:paraId="369AD411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required</w:t>
                </w:r>
              </w:p>
            </w:tc>
            <w:tc>
              <w:tcPr>
                <w:tcW w:w="9326" w:type="dxa"/>
              </w:tcPr>
              <w:p w14:paraId="6CC6673D" w14:textId="77777777" w:rsidR="00FD5834" w:rsidRDefault="00FD5834" w:rsidP="006016B2">
                <w:r>
                  <w:t>Обязательное поле</w:t>
                </w:r>
              </w:p>
            </w:tc>
          </w:tr>
          <w:tr w:rsidR="00FD5834" w:rsidRPr="00E91364" w14:paraId="5E7FC133" w14:textId="77777777" w:rsidTr="006016B2">
            <w:tc>
              <w:tcPr>
                <w:tcW w:w="1697" w:type="dxa"/>
              </w:tcPr>
              <w:p w14:paraId="76B17022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title</w:t>
                </w:r>
              </w:p>
            </w:tc>
            <w:tc>
              <w:tcPr>
                <w:tcW w:w="9326" w:type="dxa"/>
              </w:tcPr>
              <w:p w14:paraId="1027B60D" w14:textId="77777777" w:rsidR="00FD5834" w:rsidRDefault="00FD5834" w:rsidP="006016B2">
                <w:r>
                  <w:t>Подпись к полю (при наведении)</w:t>
                </w:r>
              </w:p>
            </w:tc>
          </w:tr>
          <w:tr w:rsidR="00FD5834" w:rsidRPr="00E91364" w14:paraId="1610607D" w14:textId="77777777" w:rsidTr="006016B2">
            <w:tc>
              <w:tcPr>
                <w:tcW w:w="1697" w:type="dxa"/>
              </w:tcPr>
              <w:p w14:paraId="6623AF5F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placeholder</w:t>
                </w:r>
              </w:p>
            </w:tc>
            <w:tc>
              <w:tcPr>
                <w:tcW w:w="9326" w:type="dxa"/>
              </w:tcPr>
              <w:p w14:paraId="020BB44B" w14:textId="77777777" w:rsidR="00FD5834" w:rsidRDefault="00FD5834" w:rsidP="006016B2">
                <w:r>
                  <w:t>Подпись поля (внутри)</w:t>
                </w:r>
              </w:p>
            </w:tc>
          </w:tr>
          <w:tr w:rsidR="00FD5834" w:rsidRPr="00E91364" w14:paraId="106A1359" w14:textId="77777777" w:rsidTr="006016B2">
            <w:tc>
              <w:tcPr>
                <w:tcW w:w="1697" w:type="dxa"/>
              </w:tcPr>
              <w:p w14:paraId="0D525A95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autofocus</w:t>
                </w:r>
              </w:p>
            </w:tc>
            <w:tc>
              <w:tcPr>
                <w:tcW w:w="9326" w:type="dxa"/>
              </w:tcPr>
              <w:p w14:paraId="2B69AEF7" w14:textId="77777777" w:rsidR="00FD5834" w:rsidRDefault="00FD5834" w:rsidP="006016B2">
                <w:r>
                  <w:t>Фокус на элементе во время загрузки страницы</w:t>
                </w:r>
              </w:p>
            </w:tc>
          </w:tr>
          <w:tr w:rsidR="00FD5834" w:rsidRPr="00E91364" w14:paraId="76FABCD7" w14:textId="77777777" w:rsidTr="006016B2">
            <w:tc>
              <w:tcPr>
                <w:tcW w:w="1697" w:type="dxa"/>
              </w:tcPr>
              <w:p w14:paraId="5074FA19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disabled</w:t>
                </w:r>
              </w:p>
            </w:tc>
            <w:tc>
              <w:tcPr>
                <w:tcW w:w="9326" w:type="dxa"/>
              </w:tcPr>
              <w:p w14:paraId="32AB76D6" w14:textId="77777777" w:rsidR="00FD5834" w:rsidRDefault="00FD5834" w:rsidP="006016B2">
                <w:r>
                  <w:t>Защищенное от изменений поле</w:t>
                </w:r>
              </w:p>
            </w:tc>
          </w:tr>
          <w:tr w:rsidR="00FD5834" w:rsidRPr="00E91364" w14:paraId="07B1510B" w14:textId="77777777" w:rsidTr="006016B2">
            <w:tc>
              <w:tcPr>
                <w:tcW w:w="1697" w:type="dxa"/>
              </w:tcPr>
              <w:p w14:paraId="0C2B80CA" w14:textId="77777777" w:rsidR="00FD5834" w:rsidRDefault="00FD5834" w:rsidP="006016B2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value</w:t>
                </w:r>
              </w:p>
            </w:tc>
            <w:tc>
              <w:tcPr>
                <w:tcW w:w="9326" w:type="dxa"/>
              </w:tcPr>
              <w:p w14:paraId="7BF88272" w14:textId="77777777" w:rsidR="00FD5834" w:rsidRDefault="00FD5834" w:rsidP="006016B2">
                <w:r>
                  <w:t>Значение по умолчанию</w:t>
                </w:r>
              </w:p>
            </w:tc>
          </w:tr>
        </w:tbl>
        <w:p w14:paraId="387ECFC4" w14:textId="77777777" w:rsidR="00FD5834" w:rsidRPr="00570DE1" w:rsidRDefault="00FD5834" w:rsidP="002C6795">
          <w:pPr>
            <w:pStyle w:val="a6"/>
            <w:rPr>
              <w:lang w:val="en-US"/>
            </w:rPr>
          </w:pPr>
        </w:p>
        <w:bookmarkStart w:id="1" w:name="_Hlk513056457" w:displacedByCustomXml="next"/>
        <w:sdt>
          <w:sdtPr>
            <w:rPr>
              <w:b/>
              <w:i/>
              <w:iCs/>
              <w:color w:val="1F497D" w:themeColor="text2"/>
              <w:sz w:val="18"/>
              <w:szCs w:val="18"/>
            </w:rPr>
            <w:id w:val="-60718602"/>
            <w:placeholder>
              <w:docPart w:val="9DBA4F8215944D31AC273063DFFCE816"/>
            </w:placeholder>
          </w:sdtPr>
          <w:sdtEndPr>
            <w:rPr>
              <w:b w:val="0"/>
            </w:rPr>
          </w:sdtEndPr>
          <w:sdtContent>
            <w:p w14:paraId="73F55197" w14:textId="77777777" w:rsidR="00190514" w:rsidRDefault="00190514" w:rsidP="00190514">
              <w:pPr>
                <w:pStyle w:val="a6"/>
                <w:rPr>
                  <w:b/>
                </w:rPr>
              </w:pPr>
              <w:r w:rsidRPr="00190514">
                <w:rPr>
                  <w:b/>
                </w:rPr>
                <w:t xml:space="preserve"> </w:t>
              </w:r>
              <w:bookmarkStart w:id="2" w:name="_Toc513417437"/>
              <w:sdt>
                <w:sdtPr>
                  <w:rPr>
                    <w:b/>
                  </w:rPr>
                  <w:id w:val="457536016"/>
                  <w:placeholder>
                    <w:docPart w:val="AF8C517BC1D24A49AF0230264EC6E224"/>
                  </w:placeholder>
                </w:sdtPr>
                <w:sdtEndPr/>
                <w:sdtContent>
                  <w:r w:rsidRPr="00190514">
                    <w:rPr>
                      <w:b/>
                    </w:rPr>
                    <w:t>2</w:t>
                  </w:r>
                  <w:r>
                    <w:rPr>
                      <w:b/>
                    </w:rPr>
                    <w:t xml:space="preserve"> Создание полей формы</w:t>
                  </w:r>
                </w:sdtContent>
              </w:sdt>
              <w:bookmarkEnd w:id="2"/>
              <w:r w:rsidRPr="00190514">
                <w:rPr>
                  <w:b/>
                </w:rPr>
                <w:t xml:space="preserve"> </w:t>
              </w:r>
            </w:p>
            <w:p w14:paraId="25480152" w14:textId="77777777" w:rsidR="00190514" w:rsidRDefault="00190514" w:rsidP="00190514">
              <w:pPr>
                <w:pStyle w:val="a6"/>
              </w:pPr>
              <w:r>
                <w:t>Откроем блокнот</w:t>
              </w:r>
              <w:r w:rsidRPr="006921DF">
                <w:t>/</w:t>
              </w:r>
              <w:r>
                <w:t>любой другой текстовый редактор</w:t>
              </w:r>
              <w:r w:rsidRPr="006921DF">
                <w:t>/</w:t>
              </w:r>
              <w:r>
                <w:rPr>
                  <w:lang w:val="en-US"/>
                </w:rPr>
                <w:t>IDE</w:t>
              </w:r>
              <w:r w:rsidRPr="006921DF">
                <w:t>.</w:t>
              </w:r>
            </w:p>
            <w:p w14:paraId="56677D2E" w14:textId="77777777" w:rsidR="00190514" w:rsidRPr="006921DF" w:rsidRDefault="00190514" w:rsidP="00190514">
              <w:pPr>
                <w:pStyle w:val="a6"/>
              </w:pPr>
              <w:r>
                <w:t xml:space="preserve">Добавим основную структуру </w:t>
              </w:r>
              <w:r>
                <w:rPr>
                  <w:lang w:val="en-US"/>
                </w:rPr>
                <w:t>html</w:t>
              </w:r>
              <w:r w:rsidRPr="006921DF">
                <w:t xml:space="preserve"> </w:t>
              </w:r>
              <w:r>
                <w:t>документа и сохраним его с расширением *.</w:t>
              </w:r>
              <w:r>
                <w:rPr>
                  <w:lang w:val="en-US"/>
                </w:rPr>
                <w:t>html</w:t>
              </w:r>
              <w:r w:rsidRPr="006921DF">
                <w:t>.</w:t>
              </w:r>
            </w:p>
            <w:p w14:paraId="5B3A381C" w14:textId="77777777" w:rsidR="00190514" w:rsidRDefault="00190514" w:rsidP="00190514">
              <w:pPr>
                <w:pStyle w:val="a6"/>
              </w:pPr>
              <w:r>
                <w:t>Создадим заголовок формы и саму форму:</w:t>
              </w:r>
            </w:p>
            <w:p w14:paraId="63876150" w14:textId="77777777" w:rsidR="00190514" w:rsidRPr="002918CC" w:rsidRDefault="00190514" w:rsidP="00190514">
              <w:pPr>
                <w:pStyle w:val="a6"/>
                <w:rPr>
                  <w:lang w:val="en-US"/>
                </w:rPr>
              </w:pPr>
              <w:r>
                <w:t xml:space="preserve">    </w:t>
              </w:r>
              <w:r w:rsidRPr="002918CC">
                <w:rPr>
                  <w:lang w:val="en-US"/>
                </w:rPr>
                <w:t>&lt;h1&gt;</w:t>
              </w:r>
              <w:r>
                <w:t>Форма</w:t>
              </w:r>
              <w:r w:rsidRPr="002918CC">
                <w:rPr>
                  <w:lang w:val="en-US"/>
                </w:rPr>
                <w:t xml:space="preserve"> </w:t>
              </w:r>
              <w:r>
                <w:t>регистрации</w:t>
              </w:r>
              <w:r w:rsidRPr="002918CC">
                <w:rPr>
                  <w:lang w:val="en-US"/>
                </w:rPr>
                <w:t>&lt;/h1&gt;</w:t>
              </w:r>
            </w:p>
            <w:p w14:paraId="5BAD1D6B" w14:textId="77777777" w:rsidR="00190514" w:rsidRPr="00AA1C50" w:rsidRDefault="00190514" w:rsidP="00190514">
              <w:pPr>
                <w:pStyle w:val="a6"/>
                <w:rPr>
                  <w:lang w:val="en-US"/>
                </w:rPr>
              </w:pPr>
              <w:r w:rsidRPr="00AA1C50">
                <w:rPr>
                  <w:lang w:val="en-US"/>
                </w:rPr>
                <w:t xml:space="preserve">    &lt;form method="get" target="_blank"&gt;</w:t>
              </w:r>
            </w:p>
            <w:p w14:paraId="1B4E662B" w14:textId="77777777" w:rsidR="00190514" w:rsidRDefault="00190514" w:rsidP="00190514">
              <w:pPr>
                <w:pStyle w:val="a6"/>
              </w:pPr>
              <w:r>
                <w:t>Создадим первый блок нашей формы регистрации:</w:t>
              </w:r>
            </w:p>
            <w:p w14:paraId="29B2405C" w14:textId="77777777" w:rsidR="00190514" w:rsidRPr="00955938" w:rsidRDefault="00190514" w:rsidP="00190514">
              <w:pPr>
                <w:pStyle w:val="a6"/>
                <w:numPr>
                  <w:ilvl w:val="0"/>
                  <w:numId w:val="37"/>
                </w:numPr>
              </w:pPr>
              <w:r>
                <w:lastRenderedPageBreak/>
                <w:t>Создадим рамку и подпись к ней. Создадим класс с именем «</w:t>
              </w:r>
              <w:r>
                <w:rPr>
                  <w:lang w:val="en-US"/>
                </w:rPr>
                <w:t>legend</w:t>
              </w:r>
              <w:r>
                <w:t xml:space="preserve">», чтобы потом применить ко всем подписям одинаковое оформление </w:t>
              </w:r>
              <w:r>
                <w:rPr>
                  <w:lang w:val="en-US"/>
                </w:rPr>
                <w:t>CSS</w:t>
              </w:r>
              <w:r>
                <w:t>:</w:t>
              </w:r>
            </w:p>
            <w:p w14:paraId="365BE0DD" w14:textId="77777777" w:rsidR="00190514" w:rsidRPr="002918CC" w:rsidRDefault="00190514" w:rsidP="00190514">
              <w:pPr>
                <w:pStyle w:val="a6"/>
                <w:rPr>
                  <w:lang w:val="en-US"/>
                </w:rPr>
              </w:pPr>
              <w:r w:rsidRPr="002918CC">
                <w:rPr>
                  <w:lang w:val="en-US"/>
                </w:rPr>
                <w:t>&lt;</w:t>
              </w:r>
              <w:proofErr w:type="spellStart"/>
              <w:r w:rsidRPr="002918CC">
                <w:rPr>
                  <w:lang w:val="en-US"/>
                </w:rPr>
                <w:t>fieldset</w:t>
              </w:r>
              <w:proofErr w:type="spellEnd"/>
              <w:r w:rsidRPr="002918CC">
                <w:rPr>
                  <w:lang w:val="en-US"/>
                </w:rPr>
                <w:t>&gt;</w:t>
              </w:r>
            </w:p>
            <w:p w14:paraId="7DCE5726" w14:textId="77777777" w:rsidR="00190514" w:rsidRDefault="00190514" w:rsidP="00190514">
              <w:pPr>
                <w:pStyle w:val="a6"/>
                <w:rPr>
                  <w:lang w:val="en-US"/>
                </w:rPr>
              </w:pPr>
              <w:r w:rsidRPr="002918CC">
                <w:rPr>
                  <w:lang w:val="en-US"/>
                </w:rPr>
                <w:t xml:space="preserve">            </w:t>
              </w:r>
              <w:r w:rsidRPr="007D57FB">
                <w:rPr>
                  <w:lang w:val="en-US"/>
                </w:rPr>
                <w:t>&lt;legend class="legend"&gt;</w:t>
              </w:r>
              <w:r>
                <w:t>Аутентификация</w:t>
              </w:r>
              <w:r w:rsidRPr="007D57FB">
                <w:rPr>
                  <w:lang w:val="en-US"/>
                </w:rPr>
                <w:t>&lt;/legend&gt;</w:t>
              </w:r>
            </w:p>
            <w:p w14:paraId="6FF236FA" w14:textId="77777777" w:rsidR="00190514" w:rsidRPr="002918CC" w:rsidRDefault="00190514" w:rsidP="00190514">
              <w:pPr>
                <w:pStyle w:val="a6"/>
              </w:pPr>
              <w:r w:rsidRPr="002918CC">
                <w:t>&lt;/</w:t>
              </w:r>
              <w:proofErr w:type="spellStart"/>
              <w:r w:rsidRPr="007D57FB">
                <w:rPr>
                  <w:lang w:val="en-US"/>
                </w:rPr>
                <w:t>fieldset</w:t>
              </w:r>
              <w:proofErr w:type="spellEnd"/>
              <w:r w:rsidRPr="002918CC">
                <w:t>&gt;</w:t>
              </w:r>
            </w:p>
            <w:p w14:paraId="3A33FD7F" w14:textId="77777777" w:rsidR="00190514" w:rsidRDefault="00190514" w:rsidP="00190514">
              <w:pPr>
                <w:pStyle w:val="a6"/>
              </w:pPr>
              <w:r>
                <w:t>2.</w:t>
              </w:r>
              <w:r w:rsidRPr="00CB28AF">
                <w:t xml:space="preserve"> </w:t>
              </w:r>
              <w:r>
                <w:t>Создадим первые поля. Первые три поля будут иметь тип «</w:t>
              </w:r>
              <w:r>
                <w:rPr>
                  <w:lang w:val="en-US"/>
                </w:rPr>
                <w:t>text</w:t>
              </w:r>
              <w:r>
                <w:t xml:space="preserve">», добавим им идентификаторы </w:t>
              </w:r>
              <w:r>
                <w:rPr>
                  <w:lang w:val="en-US"/>
                </w:rPr>
                <w:t>id</w:t>
              </w:r>
              <w:r>
                <w:t xml:space="preserve"> и подписи, чтобы поля имели названия и эти названия были связаны с конкретными полями, с помощью тега </w:t>
              </w:r>
              <w:r>
                <w:rPr>
                  <w:lang w:val="en-US"/>
                </w:rPr>
                <w:t>for</w:t>
              </w:r>
              <w:r>
                <w:t xml:space="preserve"> элемента </w:t>
              </w:r>
              <w:r>
                <w:rPr>
                  <w:lang w:val="en-US"/>
                </w:rPr>
                <w:t>label</w:t>
              </w:r>
              <w:r>
                <w:t xml:space="preserve"> (то есть </w:t>
              </w:r>
              <w:r>
                <w:rPr>
                  <w:lang w:val="en-US"/>
                </w:rPr>
                <w:t>label</w:t>
              </w:r>
              <w:r w:rsidRPr="00955938">
                <w:t xml:space="preserve"> </w:t>
              </w:r>
              <w:r>
                <w:rPr>
                  <w:lang w:val="en-US"/>
                </w:rPr>
                <w:t>for</w:t>
              </w:r>
              <w:r w:rsidRPr="00955938">
                <w:t>=</w:t>
              </w:r>
              <w:r>
                <w:rPr>
                  <w:lang w:val="en-US"/>
                </w:rPr>
                <w:t>id</w:t>
              </w:r>
              <w:r>
                <w:t xml:space="preserve"> поля). </w:t>
              </w:r>
            </w:p>
            <w:p w14:paraId="7790C188" w14:textId="77777777" w:rsidR="00190514" w:rsidRDefault="00190514" w:rsidP="00190514">
              <w:pPr>
                <w:pStyle w:val="a6"/>
              </w:pPr>
              <w:r>
                <w:t>3.</w:t>
              </w:r>
              <w:r w:rsidRPr="00252EC5">
                <w:t xml:space="preserve"> </w:t>
              </w:r>
              <w:r>
                <w:t>Перенесем поле формы на строку под подписью формы</w:t>
              </w:r>
              <w:r w:rsidRPr="00955938">
                <w:t xml:space="preserve"> (</w:t>
              </w:r>
              <w:r>
                <w:rPr>
                  <w:lang w:val="en-US"/>
                </w:rPr>
                <w:t>label</w:t>
              </w:r>
              <w:r w:rsidRPr="00955938">
                <w:t xml:space="preserve">) </w:t>
              </w:r>
              <w:r>
                <w:t xml:space="preserve">с помощью тега </w:t>
              </w:r>
              <w:r w:rsidRPr="00955938">
                <w:t>&lt;</w:t>
              </w:r>
              <w:proofErr w:type="spellStart"/>
              <w:r>
                <w:rPr>
                  <w:lang w:val="en-US"/>
                </w:rPr>
                <w:t>br</w:t>
              </w:r>
              <w:proofErr w:type="spellEnd"/>
              <w:r w:rsidRPr="00955938">
                <w:t>&gt;.</w:t>
              </w:r>
            </w:p>
            <w:p w14:paraId="075D7ACA" w14:textId="77777777" w:rsidR="00190514" w:rsidRDefault="00190514" w:rsidP="00190514">
              <w:pPr>
                <w:pStyle w:val="a6"/>
              </w:pPr>
              <w:r>
                <w:t>4.</w:t>
              </w:r>
              <w:r w:rsidRPr="00252EC5">
                <w:t xml:space="preserve"> </w:t>
              </w:r>
              <w:r>
                <w:t xml:space="preserve">Зададим возможные значения вводимых данных с помощью атрибута </w:t>
              </w:r>
              <w:r>
                <w:rPr>
                  <w:lang w:val="en-US"/>
                </w:rPr>
                <w:t>pattern</w:t>
              </w:r>
              <w:r>
                <w:t>=</w:t>
              </w:r>
              <w:r w:rsidRPr="00301AC2">
                <w:t>"^[А-</w:t>
              </w:r>
              <w:proofErr w:type="spellStart"/>
              <w:r w:rsidRPr="00301AC2">
                <w:t>Яа</w:t>
              </w:r>
              <w:proofErr w:type="spellEnd"/>
              <w:r w:rsidRPr="00301AC2">
                <w:t>-</w:t>
              </w:r>
              <w:proofErr w:type="spellStart"/>
              <w:r w:rsidRPr="00301AC2">
                <w:t>яЁё</w:t>
              </w:r>
              <w:proofErr w:type="spellEnd"/>
              <w:r w:rsidRPr="00301AC2">
                <w:rPr>
                  <w:lang w:val="en-US"/>
                </w:rPr>
                <w:t>a</w:t>
              </w:r>
              <w:r w:rsidRPr="00301AC2">
                <w:t>-</w:t>
              </w:r>
              <w:proofErr w:type="spellStart"/>
              <w:r w:rsidRPr="00301AC2">
                <w:rPr>
                  <w:lang w:val="en-US"/>
                </w:rPr>
                <w:t>zA</w:t>
              </w:r>
              <w:proofErr w:type="spellEnd"/>
              <w:r w:rsidRPr="00301AC2">
                <w:t>-</w:t>
              </w:r>
              <w:proofErr w:type="gramStart"/>
              <w:r w:rsidRPr="00301AC2">
                <w:rPr>
                  <w:lang w:val="en-US"/>
                </w:rPr>
                <w:t>Z</w:t>
              </w:r>
              <w:r w:rsidRPr="00301AC2">
                <w:t>]+</w:t>
              </w:r>
              <w:proofErr w:type="gramEnd"/>
              <w:r w:rsidRPr="00301AC2">
                <w:t>$"  (</w:t>
              </w:r>
              <w:r>
                <w:t>только кириллица и латинские буквы).</w:t>
              </w:r>
            </w:p>
            <w:p w14:paraId="283C5EF1" w14:textId="77777777" w:rsidR="00190514" w:rsidRDefault="00190514" w:rsidP="00190514">
              <w:pPr>
                <w:pStyle w:val="a6"/>
              </w:pPr>
              <w:r>
                <w:t>5.</w:t>
              </w:r>
              <w:r w:rsidRPr="00252EC5">
                <w:t xml:space="preserve"> </w:t>
              </w:r>
              <w:r>
                <w:t>Добавим</w:t>
              </w:r>
              <w:r w:rsidRPr="00301AC2">
                <w:t xml:space="preserve"> </w:t>
              </w:r>
              <w:r>
                <w:t>атрибут</w:t>
              </w:r>
              <w:r w:rsidRPr="00301AC2">
                <w:t xml:space="preserve"> </w:t>
              </w:r>
              <w:r>
                <w:rPr>
                  <w:lang w:val="en-US"/>
                </w:rPr>
                <w:t>required</w:t>
              </w:r>
              <w:r w:rsidRPr="00301AC2">
                <w:t>,</w:t>
              </w:r>
              <w:r>
                <w:t xml:space="preserve"> чтобы поле было обязательным для заполнения.</w:t>
              </w:r>
            </w:p>
            <w:p w14:paraId="2F1308F0" w14:textId="77777777" w:rsidR="00190514" w:rsidRDefault="00190514" w:rsidP="00190514">
              <w:pPr>
                <w:pStyle w:val="a6"/>
              </w:pPr>
              <w:r>
                <w:t>6.</w:t>
              </w:r>
              <w:r w:rsidRPr="00252EC5">
                <w:t xml:space="preserve"> </w:t>
              </w:r>
              <w:r>
                <w:t xml:space="preserve">Добавим подсказывающий текст, который будет виден в поле формы и исчезнет при </w:t>
              </w:r>
              <w:r w:rsidRPr="006046F9">
                <w:t xml:space="preserve">Добавим атрибут </w:t>
              </w:r>
              <w:proofErr w:type="spellStart"/>
              <w:r w:rsidRPr="006046F9">
                <w:t>autofocus</w:t>
              </w:r>
              <w:proofErr w:type="spellEnd"/>
              <w:r w:rsidRPr="006046F9">
                <w:t xml:space="preserve">, чтобы при открытии страницы с формой, курсор уже находился в поле с </w:t>
              </w:r>
              <w:proofErr w:type="spellStart"/>
              <w:proofErr w:type="gramStart"/>
              <w:r w:rsidRPr="006046F9">
                <w:t>фамилией.</w:t>
              </w:r>
              <w:r>
                <w:t>введении</w:t>
              </w:r>
              <w:proofErr w:type="spellEnd"/>
              <w:proofErr w:type="gramEnd"/>
              <w:r>
                <w:t xml:space="preserve"> данных с помощью атрибута </w:t>
              </w:r>
              <w:r>
                <w:rPr>
                  <w:lang w:val="en-US"/>
                </w:rPr>
                <w:t>placeholder</w:t>
              </w:r>
              <w:r w:rsidRPr="00301AC2">
                <w:t>=”</w:t>
              </w:r>
              <w:r>
                <w:t>Фамилия</w:t>
              </w:r>
              <w:r w:rsidRPr="00301AC2">
                <w:t>”</w:t>
              </w:r>
              <w:r>
                <w:t>.</w:t>
              </w:r>
            </w:p>
            <w:p w14:paraId="084A9A4F" w14:textId="77777777" w:rsidR="00190514" w:rsidRDefault="00190514" w:rsidP="00190514">
              <w:pPr>
                <w:pStyle w:val="a6"/>
              </w:pPr>
              <w:r>
                <w:t>7.</w:t>
              </w:r>
              <w:r w:rsidRPr="00252EC5">
                <w:t xml:space="preserve"> </w:t>
              </w:r>
              <w:r w:rsidRPr="006046F9">
                <w:t xml:space="preserve">Добавим атрибут </w:t>
              </w:r>
              <w:proofErr w:type="spellStart"/>
              <w:r w:rsidRPr="006046F9">
                <w:t>autofocus</w:t>
              </w:r>
              <w:proofErr w:type="spellEnd"/>
              <w:r w:rsidRPr="006046F9">
                <w:t>, чтобы при открытии страницы с формой, курсор уже находился в поле с фамилией.</w:t>
              </w:r>
            </w:p>
            <w:p w14:paraId="310E883D" w14:textId="77777777" w:rsidR="00190514" w:rsidRDefault="00190514" w:rsidP="00190514">
              <w:pPr>
                <w:pStyle w:val="a6"/>
              </w:pPr>
              <w:r w:rsidRPr="006046F9">
                <w:t>8.</w:t>
              </w:r>
              <w:r w:rsidRPr="00252EC5">
                <w:t xml:space="preserve"> </w:t>
              </w:r>
              <w:r>
                <w:t xml:space="preserve">Зададим максимальную длину символов с помощью атрибута </w:t>
              </w:r>
              <w:proofErr w:type="spellStart"/>
              <w:r>
                <w:rPr>
                  <w:lang w:val="en-US"/>
                </w:rPr>
                <w:t>maxlength</w:t>
              </w:r>
              <w:proofErr w:type="spellEnd"/>
              <w:r w:rsidRPr="006046F9">
                <w:t>=”18”.</w:t>
              </w:r>
            </w:p>
            <w:p w14:paraId="158D6733" w14:textId="77777777" w:rsidR="00190514" w:rsidRDefault="00190514" w:rsidP="00190514">
              <w:pPr>
                <w:pStyle w:val="a6"/>
              </w:pPr>
              <w:r>
                <w:t>9.</w:t>
              </w:r>
              <w:r w:rsidRPr="00252EC5">
                <w:t xml:space="preserve"> </w:t>
              </w:r>
              <w:r>
                <w:t>Определим</w:t>
              </w:r>
              <w:r w:rsidRPr="006046F9">
                <w:t xml:space="preserve"> </w:t>
              </w:r>
              <w:r>
                <w:t xml:space="preserve">размер поля с помощью </w:t>
              </w:r>
              <w:proofErr w:type="spellStart"/>
              <w:r w:rsidRPr="006046F9">
                <w:t>size</w:t>
              </w:r>
              <w:proofErr w:type="spellEnd"/>
              <w:r w:rsidRPr="006046F9">
                <w:t>="50"</w:t>
              </w:r>
              <w:r>
                <w:t>.</w:t>
              </w:r>
            </w:p>
            <w:p w14:paraId="6CBCDD9A" w14:textId="77777777" w:rsidR="00190514" w:rsidRDefault="00190514" w:rsidP="00190514">
              <w:pPr>
                <w:pStyle w:val="a6"/>
              </w:pPr>
              <w:r>
                <w:t xml:space="preserve">Первые 3 поля готовы и выглядят примерно </w:t>
              </w:r>
              <w:proofErr w:type="gramStart"/>
              <w:r>
                <w:t>так(</w:t>
              </w:r>
              <w:proofErr w:type="gramEnd"/>
              <w:r>
                <w:t>рисунок 3</w:t>
              </w:r>
              <w:r w:rsidRPr="00252EC5">
                <w:t>6</w:t>
              </w:r>
              <w:r>
                <w:t>)</w:t>
              </w:r>
              <w:r w:rsidRPr="00B93492">
                <w:t>:</w:t>
              </w:r>
            </w:p>
            <w:p w14:paraId="248E4120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drawing>
                  <wp:inline distT="0" distB="0" distL="0" distR="0" wp14:anchorId="722FCFB3" wp14:editId="2F3FF466">
                    <wp:extent cx="3982720" cy="1819275"/>
                    <wp:effectExtent l="0" t="0" r="0" b="9525"/>
                    <wp:docPr id="56" name="Рисунок 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35"/>
                            <a:srcRect t="7194" r="71363" b="69549"/>
                            <a:stretch/>
                          </pic:blipFill>
                          <pic:spPr bwMode="auto">
                            <a:xfrm>
                              <a:off x="0" y="0"/>
                              <a:ext cx="3992071" cy="182354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00653CEC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46DEEA79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B958AB">
                <w:rPr>
                  <w:color w:val="auto"/>
                </w:rPr>
                <w:t>Рисунок</w:t>
              </w:r>
              <w:r w:rsidRPr="00CB28AF">
                <w:rPr>
                  <w:color w:val="auto"/>
                </w:rPr>
                <w:t xml:space="preserve"> </w:t>
              </w:r>
              <w:r w:rsidRPr="00B958AB">
                <w:rPr>
                  <w:color w:val="auto"/>
                </w:rPr>
                <w:fldChar w:fldCharType="begin"/>
              </w:r>
              <w:r w:rsidRPr="00CB28AF">
                <w:rPr>
                  <w:color w:val="auto"/>
                </w:rPr>
                <w:instrText xml:space="preserve"> </w:instrText>
              </w:r>
              <w:r w:rsidRPr="002918CC">
                <w:rPr>
                  <w:color w:val="auto"/>
                  <w:lang w:val="en-US"/>
                </w:rPr>
                <w:instrText>SEQ</w:instrText>
              </w:r>
              <w:r w:rsidRPr="00CB28AF">
                <w:rPr>
                  <w:color w:val="auto"/>
                </w:rPr>
                <w:instrText xml:space="preserve"> </w:instrText>
              </w:r>
              <w:r w:rsidRPr="00B958AB">
                <w:rPr>
                  <w:color w:val="auto"/>
                </w:rPr>
                <w:instrText>Рисунок</w:instrText>
              </w:r>
              <w:r w:rsidRPr="00CB28AF">
                <w:rPr>
                  <w:color w:val="auto"/>
                </w:rPr>
                <w:instrText xml:space="preserve"> \* </w:instrText>
              </w:r>
              <w:r w:rsidRPr="002918CC">
                <w:rPr>
                  <w:color w:val="auto"/>
                  <w:lang w:val="en-US"/>
                </w:rPr>
                <w:instrText>ARABIC</w:instrText>
              </w:r>
              <w:r w:rsidRPr="00CB28AF">
                <w:rPr>
                  <w:color w:val="auto"/>
                </w:rPr>
                <w:instrText xml:space="preserve"> </w:instrText>
              </w:r>
              <w:r w:rsidRPr="00B958AB">
                <w:rPr>
                  <w:color w:val="auto"/>
                </w:rPr>
                <w:fldChar w:fldCharType="separate"/>
              </w:r>
              <w:r w:rsidR="00C2581F" w:rsidRPr="00C2581F">
                <w:rPr>
                  <w:noProof/>
                  <w:color w:val="auto"/>
                </w:rPr>
                <w:t>27</w:t>
              </w:r>
              <w:r w:rsidRPr="00B958AB">
                <w:rPr>
                  <w:color w:val="auto"/>
                </w:rPr>
                <w:fldChar w:fldCharType="end"/>
              </w:r>
              <w:r w:rsidRPr="00CB28AF">
                <w:rPr>
                  <w:color w:val="auto"/>
                </w:rPr>
                <w:t xml:space="preserve"> – </w:t>
              </w:r>
              <w:r>
                <w:rPr>
                  <w:color w:val="auto"/>
                </w:rPr>
                <w:t>Создание текстового поля</w:t>
              </w:r>
            </w:p>
            <w:p w14:paraId="70D5FB66" w14:textId="77777777" w:rsidR="00190514" w:rsidRPr="00F220C8" w:rsidRDefault="00190514" w:rsidP="00190514"/>
            <w:p w14:paraId="5C1A5F4E" w14:textId="77777777" w:rsidR="00190514" w:rsidRPr="00354C1F" w:rsidRDefault="00190514" w:rsidP="00190514">
              <w:pPr>
                <w:pStyle w:val="a6"/>
                <w:rPr>
                  <w:i/>
                </w:rPr>
              </w:pPr>
              <w:r w:rsidRPr="00354C1F">
                <w:rPr>
                  <w:i/>
                </w:rPr>
                <w:t>&lt;</w:t>
              </w:r>
              <w:r w:rsidRPr="00B93492">
                <w:rPr>
                  <w:i/>
                  <w:lang w:val="en-US"/>
                </w:rPr>
                <w:t>label</w:t>
              </w:r>
              <w:r w:rsidRPr="00354C1F">
                <w:rPr>
                  <w:i/>
                </w:rPr>
                <w:t xml:space="preserve"> </w:t>
              </w:r>
              <w:r w:rsidRPr="00B93492">
                <w:rPr>
                  <w:i/>
                  <w:lang w:val="en-US"/>
                </w:rPr>
                <w:t>for</w:t>
              </w:r>
              <w:r w:rsidRPr="00354C1F">
                <w:rPr>
                  <w:i/>
                </w:rPr>
                <w:t>="</w:t>
              </w:r>
              <w:r w:rsidRPr="00B93492">
                <w:rPr>
                  <w:i/>
                  <w:lang w:val="en-US"/>
                </w:rPr>
                <w:t>surname</w:t>
              </w:r>
              <w:proofErr w:type="gramStart"/>
              <w:r w:rsidRPr="00354C1F">
                <w:rPr>
                  <w:i/>
                </w:rPr>
                <w:t>"&gt;*</w:t>
              </w:r>
              <w:proofErr w:type="gramEnd"/>
              <w:r w:rsidRPr="00354C1F">
                <w:rPr>
                  <w:i/>
                </w:rPr>
                <w:t xml:space="preserve"> </w:t>
              </w:r>
              <w:r w:rsidRPr="00B93492">
                <w:rPr>
                  <w:i/>
                </w:rPr>
                <w:t>Фамилия</w:t>
              </w:r>
              <w:r w:rsidRPr="00354C1F">
                <w:rPr>
                  <w:i/>
                </w:rPr>
                <w:t>&lt;/</w:t>
              </w:r>
              <w:r w:rsidRPr="00B93492">
                <w:rPr>
                  <w:i/>
                  <w:lang w:val="en-US"/>
                </w:rPr>
                <w:t>label</w:t>
              </w:r>
              <w:r w:rsidRPr="00354C1F">
                <w:rPr>
                  <w:i/>
                </w:rPr>
                <w:t>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354C1F">
                <w:rPr>
                  <w:i/>
                </w:rPr>
                <w:t>&gt;</w:t>
              </w:r>
            </w:p>
            <w:p w14:paraId="7AC718DC" w14:textId="77777777" w:rsidR="00190514" w:rsidRPr="00B93492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93492">
                <w:rPr>
                  <w:i/>
                  <w:lang w:val="en-US"/>
                </w:rPr>
                <w:t>&lt;input type="text" id="surname" name="surname" pattern=</w:t>
              </w:r>
              <w:bookmarkStart w:id="3" w:name="_Hlk513020480"/>
              <w:r w:rsidRPr="00B93492">
                <w:rPr>
                  <w:i/>
                  <w:lang w:val="en-US"/>
                </w:rPr>
                <w:t>"^[</w:t>
              </w:r>
              <w:r w:rsidRPr="00B93492">
                <w:rPr>
                  <w:i/>
                </w:rPr>
                <w:t>А</w:t>
              </w:r>
              <w:r w:rsidRPr="00B93492">
                <w:rPr>
                  <w:i/>
                  <w:lang w:val="en-US"/>
                </w:rPr>
                <w:t>-</w:t>
              </w:r>
              <w:proofErr w:type="spellStart"/>
              <w:r w:rsidRPr="00B93492">
                <w:rPr>
                  <w:i/>
                </w:rPr>
                <w:t>Яа</w:t>
              </w:r>
              <w:proofErr w:type="spellEnd"/>
              <w:r w:rsidRPr="00B93492">
                <w:rPr>
                  <w:i/>
                  <w:lang w:val="en-US"/>
                </w:rPr>
                <w:t>-</w:t>
              </w:r>
              <w:proofErr w:type="spellStart"/>
              <w:r w:rsidRPr="00B93492">
                <w:rPr>
                  <w:i/>
                </w:rPr>
                <w:t>яЁё</w:t>
              </w:r>
              <w:proofErr w:type="spellEnd"/>
              <w:r w:rsidRPr="00B93492">
                <w:rPr>
                  <w:i/>
                  <w:lang w:val="en-US"/>
                </w:rPr>
                <w:t>a-</w:t>
              </w:r>
              <w:proofErr w:type="spellStart"/>
              <w:r w:rsidRPr="00B93492">
                <w:rPr>
                  <w:i/>
                  <w:lang w:val="en-US"/>
                </w:rPr>
                <w:t>zA</w:t>
              </w:r>
              <w:proofErr w:type="spellEnd"/>
              <w:r w:rsidRPr="00B93492">
                <w:rPr>
                  <w:i/>
                  <w:lang w:val="en-US"/>
                </w:rPr>
                <w:t>-</w:t>
              </w:r>
              <w:proofErr w:type="gramStart"/>
              <w:r w:rsidRPr="00B93492">
                <w:rPr>
                  <w:i/>
                  <w:lang w:val="en-US"/>
                </w:rPr>
                <w:t>Z]+</w:t>
              </w:r>
              <w:proofErr w:type="gramEnd"/>
              <w:r w:rsidRPr="00B93492">
                <w:rPr>
                  <w:i/>
                  <w:lang w:val="en-US"/>
                </w:rPr>
                <w:t xml:space="preserve">$" </w:t>
              </w:r>
              <w:bookmarkEnd w:id="3"/>
              <w:r w:rsidRPr="00B93492">
                <w:rPr>
                  <w:i/>
                  <w:lang w:val="en-US"/>
                </w:rPr>
                <w:t>required placeholder="</w:t>
              </w:r>
              <w:r w:rsidRPr="00B93492">
                <w:rPr>
                  <w:i/>
                </w:rPr>
                <w:t>Фамилия</w:t>
              </w:r>
              <w:r w:rsidRPr="00B93492">
                <w:rPr>
                  <w:i/>
                  <w:lang w:val="en-US"/>
                </w:rPr>
                <w:t>" autofocus size="50" title="</w:t>
              </w:r>
              <w:r w:rsidRPr="00B93492">
                <w:rPr>
                  <w:i/>
                </w:rPr>
                <w:t>Введите</w:t>
              </w:r>
              <w:r w:rsidRPr="00B93492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Вашу</w:t>
              </w:r>
              <w:r w:rsidRPr="00B93492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фамилию</w:t>
              </w:r>
              <w:r w:rsidRPr="00B93492">
                <w:rPr>
                  <w:i/>
                  <w:lang w:val="en-US"/>
                </w:rPr>
                <w:t xml:space="preserve">" </w:t>
              </w:r>
              <w:proofErr w:type="spellStart"/>
              <w:r w:rsidRPr="00B93492">
                <w:rPr>
                  <w:i/>
                  <w:lang w:val="en-US"/>
                </w:rPr>
                <w:t>maxlength</w:t>
              </w:r>
              <w:proofErr w:type="spellEnd"/>
              <w:r w:rsidRPr="00B93492">
                <w:rPr>
                  <w:i/>
                  <w:lang w:val="en-US"/>
                </w:rPr>
                <w:t>="18&gt;&lt;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</w:t>
              </w:r>
            </w:p>
            <w:p w14:paraId="4311B4D8" w14:textId="77777777" w:rsidR="00190514" w:rsidRPr="00B93492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93492">
                <w:rPr>
                  <w:i/>
                  <w:lang w:val="en-US"/>
                </w:rPr>
                <w:lastRenderedPageBreak/>
                <w:t xml:space="preserve">  &lt;label for="name"&gt;* </w:t>
              </w:r>
              <w:r w:rsidRPr="00B93492">
                <w:rPr>
                  <w:i/>
                </w:rPr>
                <w:t>Имя</w:t>
              </w:r>
              <w:r w:rsidRPr="00B93492">
                <w:rPr>
                  <w:i/>
                  <w:lang w:val="en-US"/>
                </w:rPr>
                <w:t>&lt;/label&gt;&lt;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</w:t>
              </w:r>
            </w:p>
            <w:p w14:paraId="1953A54D" w14:textId="77777777" w:rsidR="00190514" w:rsidRPr="00B93492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93492">
                <w:rPr>
                  <w:i/>
                  <w:lang w:val="en-US"/>
                </w:rPr>
                <w:t xml:space="preserve">  &lt;input type="text" id="name" name="name" pattern="^[</w:t>
              </w:r>
              <w:r w:rsidRPr="00B93492">
                <w:rPr>
                  <w:i/>
                </w:rPr>
                <w:t>А</w:t>
              </w:r>
              <w:r w:rsidRPr="00B93492">
                <w:rPr>
                  <w:i/>
                  <w:lang w:val="en-US"/>
                </w:rPr>
                <w:t>-</w:t>
              </w:r>
              <w:proofErr w:type="spellStart"/>
              <w:r w:rsidRPr="00B93492">
                <w:rPr>
                  <w:i/>
                </w:rPr>
                <w:t>Яа</w:t>
              </w:r>
              <w:proofErr w:type="spellEnd"/>
              <w:r w:rsidRPr="00B93492">
                <w:rPr>
                  <w:i/>
                  <w:lang w:val="en-US"/>
                </w:rPr>
                <w:t>-</w:t>
              </w:r>
              <w:proofErr w:type="spellStart"/>
              <w:r w:rsidRPr="00B93492">
                <w:rPr>
                  <w:i/>
                </w:rPr>
                <w:t>яЁё</w:t>
              </w:r>
              <w:proofErr w:type="spellEnd"/>
              <w:r w:rsidRPr="00B93492">
                <w:rPr>
                  <w:i/>
                  <w:lang w:val="en-US"/>
                </w:rPr>
                <w:t>a-</w:t>
              </w:r>
              <w:proofErr w:type="spellStart"/>
              <w:r w:rsidRPr="00B93492">
                <w:rPr>
                  <w:i/>
                  <w:lang w:val="en-US"/>
                </w:rPr>
                <w:t>zA</w:t>
              </w:r>
              <w:proofErr w:type="spellEnd"/>
              <w:r w:rsidRPr="00B93492">
                <w:rPr>
                  <w:i/>
                  <w:lang w:val="en-US"/>
                </w:rPr>
                <w:t>-</w:t>
              </w:r>
              <w:proofErr w:type="gramStart"/>
              <w:r w:rsidRPr="00B93492">
                <w:rPr>
                  <w:i/>
                  <w:lang w:val="en-US"/>
                </w:rPr>
                <w:t>Z]+</w:t>
              </w:r>
              <w:proofErr w:type="gramEnd"/>
              <w:r w:rsidRPr="00B93492">
                <w:rPr>
                  <w:i/>
                  <w:lang w:val="en-US"/>
                </w:rPr>
                <w:t>$" required placeholder="</w:t>
              </w:r>
              <w:r w:rsidRPr="00B93492">
                <w:rPr>
                  <w:i/>
                </w:rPr>
                <w:t>Имя</w:t>
              </w:r>
              <w:r w:rsidRPr="00B93492">
                <w:rPr>
                  <w:i/>
                  <w:lang w:val="en-US"/>
                </w:rPr>
                <w:t>" size="50" title="</w:t>
              </w:r>
              <w:r w:rsidRPr="00B93492">
                <w:rPr>
                  <w:i/>
                </w:rPr>
                <w:t>Введите</w:t>
              </w:r>
              <w:r w:rsidRPr="00B93492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Ваше</w:t>
              </w:r>
              <w:r w:rsidRPr="00B93492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имя</w:t>
              </w:r>
              <w:r w:rsidRPr="00B93492">
                <w:rPr>
                  <w:i/>
                  <w:lang w:val="en-US"/>
                </w:rPr>
                <w:t xml:space="preserve">" </w:t>
              </w:r>
              <w:proofErr w:type="spellStart"/>
              <w:r w:rsidRPr="00B93492">
                <w:rPr>
                  <w:i/>
                  <w:lang w:val="en-US"/>
                </w:rPr>
                <w:t>maxlength</w:t>
              </w:r>
              <w:proofErr w:type="spellEnd"/>
              <w:r w:rsidRPr="00B93492">
                <w:rPr>
                  <w:i/>
                  <w:lang w:val="en-US"/>
                </w:rPr>
                <w:t>="18"&gt;&lt;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</w:t>
              </w:r>
            </w:p>
            <w:p w14:paraId="38F944DA" w14:textId="77777777" w:rsidR="00190514" w:rsidRPr="00B93492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93492">
                <w:rPr>
                  <w:i/>
                  <w:lang w:val="en-US"/>
                </w:rPr>
                <w:t xml:space="preserve">  &lt;label for="patronymic"&gt;* </w:t>
              </w:r>
              <w:r w:rsidRPr="00B93492">
                <w:rPr>
                  <w:i/>
                </w:rPr>
                <w:t>Отчество</w:t>
              </w:r>
              <w:r w:rsidRPr="00B93492">
                <w:rPr>
                  <w:i/>
                  <w:lang w:val="en-US"/>
                </w:rPr>
                <w:t>&lt;/label&gt;&lt;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</w:t>
              </w:r>
            </w:p>
            <w:p w14:paraId="4DD33CC8" w14:textId="77777777" w:rsidR="00190514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93492">
                <w:rPr>
                  <w:i/>
                  <w:lang w:val="en-US"/>
                </w:rPr>
                <w:t xml:space="preserve">  &lt;input type="text" id="patronymic" name="patronymic" pattern="^[</w:t>
              </w:r>
              <w:r w:rsidRPr="00B93492">
                <w:rPr>
                  <w:i/>
                </w:rPr>
                <w:t>А</w:t>
              </w:r>
              <w:r w:rsidRPr="00B93492">
                <w:rPr>
                  <w:i/>
                  <w:lang w:val="en-US"/>
                </w:rPr>
                <w:t>-</w:t>
              </w:r>
              <w:proofErr w:type="spellStart"/>
              <w:r w:rsidRPr="00B93492">
                <w:rPr>
                  <w:i/>
                </w:rPr>
                <w:t>Яа</w:t>
              </w:r>
              <w:proofErr w:type="spellEnd"/>
              <w:r w:rsidRPr="00B93492">
                <w:rPr>
                  <w:i/>
                  <w:lang w:val="en-US"/>
                </w:rPr>
                <w:t>-</w:t>
              </w:r>
              <w:proofErr w:type="spellStart"/>
              <w:r w:rsidRPr="00B93492">
                <w:rPr>
                  <w:i/>
                </w:rPr>
                <w:t>яЁё</w:t>
              </w:r>
              <w:proofErr w:type="spellEnd"/>
              <w:r w:rsidRPr="00B93492">
                <w:rPr>
                  <w:i/>
                  <w:lang w:val="en-US"/>
                </w:rPr>
                <w:t>a-</w:t>
              </w:r>
              <w:proofErr w:type="spellStart"/>
              <w:r w:rsidRPr="00B93492">
                <w:rPr>
                  <w:i/>
                  <w:lang w:val="en-US"/>
                </w:rPr>
                <w:t>zA</w:t>
              </w:r>
              <w:proofErr w:type="spellEnd"/>
              <w:r w:rsidRPr="00B93492">
                <w:rPr>
                  <w:i/>
                  <w:lang w:val="en-US"/>
                </w:rPr>
                <w:t>-</w:t>
              </w:r>
              <w:proofErr w:type="gramStart"/>
              <w:r w:rsidRPr="00B93492">
                <w:rPr>
                  <w:i/>
                  <w:lang w:val="en-US"/>
                </w:rPr>
                <w:t>Z]+</w:t>
              </w:r>
              <w:proofErr w:type="gramEnd"/>
              <w:r w:rsidRPr="00B93492">
                <w:rPr>
                  <w:i/>
                  <w:lang w:val="en-US"/>
                </w:rPr>
                <w:t>$" required placeholder="</w:t>
              </w:r>
              <w:r w:rsidRPr="00B93492">
                <w:rPr>
                  <w:i/>
                </w:rPr>
                <w:t>Отчество</w:t>
              </w:r>
              <w:r w:rsidRPr="00B93492">
                <w:rPr>
                  <w:i/>
                  <w:lang w:val="en-US"/>
                </w:rPr>
                <w:t>" size="50" title="</w:t>
              </w:r>
              <w:r w:rsidRPr="00B93492">
                <w:rPr>
                  <w:i/>
                </w:rPr>
                <w:t>Введите</w:t>
              </w:r>
              <w:r w:rsidRPr="00B93492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Ваше</w:t>
              </w:r>
              <w:r w:rsidRPr="00B93492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отчество</w:t>
              </w:r>
              <w:r w:rsidRPr="00B93492">
                <w:rPr>
                  <w:i/>
                  <w:lang w:val="en-US"/>
                </w:rPr>
                <w:t xml:space="preserve">" </w:t>
              </w:r>
              <w:proofErr w:type="spellStart"/>
              <w:r w:rsidRPr="00B93492">
                <w:rPr>
                  <w:i/>
                  <w:lang w:val="en-US"/>
                </w:rPr>
                <w:t>maxlength</w:t>
              </w:r>
              <w:proofErr w:type="spellEnd"/>
              <w:r w:rsidRPr="00B93492">
                <w:rPr>
                  <w:i/>
                  <w:lang w:val="en-US"/>
                </w:rPr>
                <w:t>="18"&gt;&lt;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B93492">
                <w:rPr>
                  <w:i/>
                  <w:lang w:val="en-US"/>
                </w:rPr>
                <w:t>&gt;</w:t>
              </w:r>
            </w:p>
            <w:p w14:paraId="3BCF997A" w14:textId="77777777" w:rsidR="00190514" w:rsidRDefault="00190514" w:rsidP="00190514">
              <w:pPr>
                <w:pStyle w:val="a6"/>
              </w:pPr>
              <w:r>
                <w:t xml:space="preserve">10.Следующее поле должно содержать одну цифру и 3 заглавные буквы латинского алфавита. Зададим это с помощью атрибута </w:t>
              </w:r>
              <w:proofErr w:type="spellStart"/>
              <w:r w:rsidRPr="00B741EA">
                <w:t>pattern</w:t>
              </w:r>
              <w:proofErr w:type="spellEnd"/>
              <w:r w:rsidRPr="00B741EA">
                <w:t>="[0-</w:t>
              </w:r>
              <w:proofErr w:type="gramStart"/>
              <w:r w:rsidRPr="00B741EA">
                <w:t>9][</w:t>
              </w:r>
              <w:proofErr w:type="gramEnd"/>
              <w:r w:rsidRPr="00B741EA">
                <w:t>A-Z]{3}"</w:t>
              </w:r>
              <w:r>
                <w:t xml:space="preserve">. Тип поля можно не задавать. </w:t>
              </w:r>
            </w:p>
            <w:p w14:paraId="263FA87A" w14:textId="77777777" w:rsidR="00190514" w:rsidRPr="00A15C02" w:rsidRDefault="00190514" w:rsidP="00190514">
              <w:pPr>
                <w:pStyle w:val="a6"/>
              </w:pPr>
              <w:r>
                <w:t>11.Количество символов у нас должно быть ограничено 4. Добавим</w:t>
              </w:r>
              <w:r w:rsidRPr="00A15C02">
                <w:t xml:space="preserve"> </w:t>
              </w:r>
              <w:r>
                <w:t>атрибут</w:t>
              </w:r>
              <w:r w:rsidRPr="00A15C02">
                <w:t xml:space="preserve"> </w:t>
              </w:r>
              <w:proofErr w:type="spellStart"/>
              <w:r w:rsidRPr="002918CC">
                <w:rPr>
                  <w:lang w:val="en-US"/>
                </w:rPr>
                <w:t>maxlength</w:t>
              </w:r>
              <w:proofErr w:type="spellEnd"/>
              <w:r w:rsidRPr="00A15C02">
                <w:t>="4".</w:t>
              </w:r>
              <w:r>
                <w:t xml:space="preserve"> Данный атрибут задает количество элементов, которые могут быть введены. Его можно использовать с атрибутами </w:t>
              </w:r>
              <w:r>
                <w:rPr>
                  <w:lang w:val="en-US"/>
                </w:rPr>
                <w:t>min</w:t>
              </w:r>
              <w:r w:rsidRPr="00A15C02">
                <w:t xml:space="preserve">, </w:t>
              </w:r>
              <w:r>
                <w:rPr>
                  <w:lang w:val="en-US"/>
                </w:rPr>
                <w:t>max</w:t>
              </w:r>
              <w:r>
                <w:t xml:space="preserve"> (но не для поля </w:t>
              </w:r>
              <w:r>
                <w:rPr>
                  <w:lang w:val="en-US"/>
                </w:rPr>
                <w:t>number</w:t>
              </w:r>
              <w:r w:rsidRPr="00A15C02">
                <w:t>).</w:t>
              </w:r>
            </w:p>
            <w:p w14:paraId="732F0AE9" w14:textId="77777777" w:rsidR="00190514" w:rsidRPr="00A15C02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A15C02">
                <w:rPr>
                  <w:i/>
                </w:rPr>
                <w:t xml:space="preserve"> </w:t>
              </w:r>
              <w:r w:rsidRPr="00A15C02">
                <w:rPr>
                  <w:i/>
                  <w:lang w:val="en-US"/>
                </w:rPr>
                <w:t>&lt;</w:t>
              </w:r>
              <w:r w:rsidRPr="00B93492">
                <w:rPr>
                  <w:i/>
                  <w:lang w:val="en-US"/>
                </w:rPr>
                <w:t>label</w:t>
              </w:r>
              <w:r w:rsidRPr="00A15C02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  <w:lang w:val="en-US"/>
                </w:rPr>
                <w:t>for</w:t>
              </w:r>
              <w:r w:rsidRPr="00A15C02">
                <w:rPr>
                  <w:i/>
                  <w:lang w:val="en-US"/>
                </w:rPr>
                <w:t>="</w:t>
              </w:r>
              <w:r w:rsidRPr="00B93492">
                <w:rPr>
                  <w:i/>
                  <w:lang w:val="en-US"/>
                </w:rPr>
                <w:t>code</w:t>
              </w:r>
              <w:r w:rsidRPr="00A15C02">
                <w:rPr>
                  <w:i/>
                  <w:lang w:val="en-US"/>
                </w:rPr>
                <w:t xml:space="preserve">"&gt;* </w:t>
              </w:r>
              <w:r w:rsidRPr="00B93492">
                <w:rPr>
                  <w:i/>
                </w:rPr>
                <w:t>Код</w:t>
              </w:r>
              <w:r w:rsidRPr="00A15C02">
                <w:rPr>
                  <w:i/>
                  <w:lang w:val="en-US"/>
                </w:rPr>
                <w:t>:&lt;/</w:t>
              </w:r>
              <w:r w:rsidRPr="00B93492">
                <w:rPr>
                  <w:i/>
                  <w:lang w:val="en-US"/>
                </w:rPr>
                <w:t>label</w:t>
              </w:r>
              <w:r w:rsidRPr="00A15C02">
                <w:rPr>
                  <w:i/>
                  <w:lang w:val="en-US"/>
                </w:rPr>
                <w:t>&gt;&lt;</w:t>
              </w:r>
              <w:proofErr w:type="spellStart"/>
              <w:r w:rsidRPr="00B93492">
                <w:rPr>
                  <w:i/>
                  <w:lang w:val="en-US"/>
                </w:rPr>
                <w:t>br</w:t>
              </w:r>
              <w:proofErr w:type="spellEnd"/>
              <w:r w:rsidRPr="00A15C02">
                <w:rPr>
                  <w:i/>
                  <w:lang w:val="en-US"/>
                </w:rPr>
                <w:t>&gt;</w:t>
              </w:r>
            </w:p>
            <w:p w14:paraId="6EC28E7E" w14:textId="77777777" w:rsidR="00190514" w:rsidRPr="002918CC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A15C02">
                <w:rPr>
                  <w:i/>
                  <w:lang w:val="en-US"/>
                </w:rPr>
                <w:t xml:space="preserve"> </w:t>
              </w:r>
              <w:r w:rsidRPr="002918CC">
                <w:rPr>
                  <w:i/>
                  <w:lang w:val="en-US"/>
                </w:rPr>
                <w:t>&lt;</w:t>
              </w:r>
              <w:r w:rsidRPr="00B93492">
                <w:rPr>
                  <w:i/>
                  <w:lang w:val="en-US"/>
                </w:rPr>
                <w:t>input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  <w:lang w:val="en-US"/>
                </w:rPr>
                <w:t>pattern</w:t>
              </w:r>
              <w:r w:rsidRPr="002918CC">
                <w:rPr>
                  <w:i/>
                  <w:lang w:val="en-US"/>
                </w:rPr>
                <w:t>="[0-</w:t>
              </w:r>
              <w:proofErr w:type="gramStart"/>
              <w:r w:rsidRPr="002918CC">
                <w:rPr>
                  <w:i/>
                  <w:lang w:val="en-US"/>
                </w:rPr>
                <w:t>9][</w:t>
              </w:r>
              <w:proofErr w:type="gramEnd"/>
              <w:r w:rsidRPr="00B93492">
                <w:rPr>
                  <w:i/>
                  <w:lang w:val="en-US"/>
                </w:rPr>
                <w:t>A</w:t>
              </w:r>
              <w:r w:rsidRPr="002918CC">
                <w:rPr>
                  <w:i/>
                  <w:lang w:val="en-US"/>
                </w:rPr>
                <w:t>-</w:t>
              </w:r>
              <w:r w:rsidRPr="00B93492">
                <w:rPr>
                  <w:i/>
                  <w:lang w:val="en-US"/>
                </w:rPr>
                <w:t>Z</w:t>
              </w:r>
              <w:r w:rsidRPr="002918CC">
                <w:rPr>
                  <w:i/>
                  <w:lang w:val="en-US"/>
                </w:rPr>
                <w:t xml:space="preserve">]{3}" </w:t>
              </w:r>
              <w:r w:rsidRPr="00B93492">
                <w:rPr>
                  <w:i/>
                  <w:lang w:val="en-US"/>
                </w:rPr>
                <w:t>name</w:t>
              </w:r>
              <w:r w:rsidRPr="002918CC">
                <w:rPr>
                  <w:i/>
                  <w:lang w:val="en-US"/>
                </w:rPr>
                <w:t>="</w:t>
              </w:r>
              <w:r w:rsidRPr="00B93492">
                <w:rPr>
                  <w:i/>
                  <w:lang w:val="en-US"/>
                </w:rPr>
                <w:t>code</w:t>
              </w:r>
              <w:r w:rsidRPr="002918CC">
                <w:rPr>
                  <w:i/>
                  <w:lang w:val="en-US"/>
                </w:rPr>
                <w:t xml:space="preserve">" </w:t>
              </w:r>
              <w:r w:rsidRPr="00B93492">
                <w:rPr>
                  <w:i/>
                  <w:lang w:val="en-US"/>
                </w:rPr>
                <w:t>id</w:t>
              </w:r>
              <w:r w:rsidRPr="002918CC">
                <w:rPr>
                  <w:i/>
                  <w:lang w:val="en-US"/>
                </w:rPr>
                <w:t>="</w:t>
              </w:r>
              <w:r w:rsidRPr="00B93492">
                <w:rPr>
                  <w:i/>
                  <w:lang w:val="en-US"/>
                </w:rPr>
                <w:t>code</w:t>
              </w:r>
              <w:r w:rsidRPr="002918CC">
                <w:rPr>
                  <w:i/>
                  <w:lang w:val="en-US"/>
                </w:rPr>
                <w:t xml:space="preserve">" </w:t>
              </w:r>
              <w:r w:rsidRPr="00B93492">
                <w:rPr>
                  <w:i/>
                  <w:lang w:val="en-US"/>
                </w:rPr>
                <w:t>required</w:t>
              </w:r>
              <w:r w:rsidRPr="002918CC">
                <w:rPr>
                  <w:i/>
                  <w:lang w:val="en-US"/>
                </w:rPr>
                <w:t xml:space="preserve"> </w:t>
              </w:r>
              <w:proofErr w:type="spellStart"/>
              <w:r w:rsidRPr="00B93492">
                <w:rPr>
                  <w:i/>
                  <w:lang w:val="en-US"/>
                </w:rPr>
                <w:t>maxlength</w:t>
              </w:r>
              <w:proofErr w:type="spellEnd"/>
              <w:r w:rsidRPr="002918CC">
                <w:rPr>
                  <w:i/>
                  <w:lang w:val="en-US"/>
                </w:rPr>
                <w:t xml:space="preserve">="4" </w:t>
              </w:r>
              <w:r w:rsidRPr="00B93492">
                <w:rPr>
                  <w:i/>
                  <w:lang w:val="en-US"/>
                </w:rPr>
                <w:t>title</w:t>
              </w:r>
              <w:r w:rsidRPr="002918CC">
                <w:rPr>
                  <w:i/>
                  <w:lang w:val="en-US"/>
                </w:rPr>
                <w:t>="</w:t>
              </w:r>
              <w:r w:rsidRPr="00B93492">
                <w:rPr>
                  <w:i/>
                </w:rPr>
                <w:t>Введите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код</w:t>
              </w:r>
              <w:r w:rsidRPr="002918CC">
                <w:rPr>
                  <w:i/>
                  <w:lang w:val="en-US"/>
                </w:rPr>
                <w:t>(</w:t>
              </w:r>
              <w:r w:rsidRPr="00B93492">
                <w:rPr>
                  <w:i/>
                </w:rPr>
                <w:t>одна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цифра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от</w:t>
              </w:r>
              <w:r w:rsidRPr="002918CC">
                <w:rPr>
                  <w:i/>
                  <w:lang w:val="en-US"/>
                </w:rPr>
                <w:t xml:space="preserve"> 1 </w:t>
              </w:r>
              <w:r w:rsidRPr="00B93492">
                <w:rPr>
                  <w:i/>
                </w:rPr>
                <w:t>до</w:t>
              </w:r>
              <w:r w:rsidRPr="002918CC">
                <w:rPr>
                  <w:i/>
                  <w:lang w:val="en-US"/>
                </w:rPr>
                <w:t xml:space="preserve"> 9 </w:t>
              </w:r>
              <w:r w:rsidRPr="00B93492">
                <w:rPr>
                  <w:i/>
                </w:rPr>
                <w:t>и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три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заглавные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буквы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латинского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алфавита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от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  <w:lang w:val="en-US"/>
                </w:rPr>
                <w:t>A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до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  <w:lang w:val="en-US"/>
                </w:rPr>
                <w:t>Z</w:t>
              </w:r>
              <w:r w:rsidRPr="002918CC">
                <w:rPr>
                  <w:i/>
                  <w:lang w:val="en-US"/>
                </w:rPr>
                <w:t xml:space="preserve">)" </w:t>
              </w:r>
              <w:r w:rsidRPr="00B93492">
                <w:rPr>
                  <w:i/>
                  <w:lang w:val="en-US"/>
                </w:rPr>
                <w:t>placeholder</w:t>
              </w:r>
              <w:r w:rsidRPr="002918CC">
                <w:rPr>
                  <w:i/>
                  <w:lang w:val="en-US"/>
                </w:rPr>
                <w:t>="</w:t>
              </w:r>
              <w:r w:rsidRPr="00B93492">
                <w:rPr>
                  <w:i/>
                </w:rPr>
                <w:t>Введите</w:t>
              </w:r>
              <w:r w:rsidRPr="002918CC">
                <w:rPr>
                  <w:i/>
                  <w:lang w:val="en-US"/>
                </w:rPr>
                <w:t xml:space="preserve"> </w:t>
              </w:r>
              <w:r w:rsidRPr="00B93492">
                <w:rPr>
                  <w:i/>
                </w:rPr>
                <w:t>код</w:t>
              </w:r>
              <w:r w:rsidRPr="002918CC">
                <w:rPr>
                  <w:i/>
                  <w:lang w:val="en-US"/>
                </w:rPr>
                <w:t>"&gt;</w:t>
              </w:r>
            </w:p>
            <w:p w14:paraId="38E16FBC" w14:textId="77777777" w:rsidR="00190514" w:rsidRDefault="00190514" w:rsidP="00190514">
              <w:pPr>
                <w:pStyle w:val="a6"/>
              </w:pPr>
              <w:r w:rsidRPr="00B741EA">
                <w:t>Первый блок готов</w:t>
              </w:r>
              <w:r>
                <w:t xml:space="preserve"> (рисунок 3</w:t>
              </w:r>
              <w:r>
                <w:rPr>
                  <w:lang w:val="en-US"/>
                </w:rPr>
                <w:t>7</w:t>
              </w:r>
              <w:r>
                <w:t>)</w:t>
              </w:r>
              <w:r w:rsidRPr="00B741EA">
                <w:t>:</w:t>
              </w:r>
            </w:p>
            <w:p w14:paraId="3B8851CB" w14:textId="77777777" w:rsidR="00190514" w:rsidRDefault="00190514" w:rsidP="00190514">
              <w:pPr>
                <w:pStyle w:val="a6"/>
                <w:keepNext/>
                <w:jc w:val="center"/>
              </w:pPr>
              <w:r w:rsidRPr="002546E0">
                <w:rPr>
                  <w:noProof/>
                  <w:sz w:val="24"/>
                  <w:szCs w:val="24"/>
                </w:rPr>
                <w:drawing>
                  <wp:inline distT="0" distB="0" distL="0" distR="0" wp14:anchorId="438FB5F6" wp14:editId="7B446E16">
                    <wp:extent cx="3524250" cy="1975667"/>
                    <wp:effectExtent l="0" t="0" r="0" b="5715"/>
                    <wp:docPr id="57" name="Рисунок 5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36"/>
                            <a:srcRect t="8024" r="70741" b="62814"/>
                            <a:stretch/>
                          </pic:blipFill>
                          <pic:spPr bwMode="auto">
                            <a:xfrm>
                              <a:off x="0" y="0"/>
                              <a:ext cx="3527588" cy="19775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7B6B20F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36D9D712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B958AB">
                <w:rPr>
                  <w:color w:val="auto"/>
                </w:rPr>
                <w:t xml:space="preserve">Рисунок </w:t>
              </w:r>
              <w:r w:rsidRPr="00B958AB">
                <w:rPr>
                  <w:color w:val="auto"/>
                </w:rPr>
                <w:fldChar w:fldCharType="begin"/>
              </w:r>
              <w:r w:rsidRPr="00B958AB">
                <w:rPr>
                  <w:color w:val="auto"/>
                </w:rPr>
                <w:instrText xml:space="preserve"> SEQ Рисунок \* ARABIC </w:instrText>
              </w:r>
              <w:r w:rsidRPr="00B958AB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28</w:t>
              </w:r>
              <w:r w:rsidRPr="00B958AB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Создание первого блока</w:t>
              </w:r>
            </w:p>
            <w:p w14:paraId="5E1C9D7C" w14:textId="77777777" w:rsidR="00190514" w:rsidRPr="00F220C8" w:rsidRDefault="00190514" w:rsidP="00190514"/>
            <w:p w14:paraId="0AD296FC" w14:textId="77777777" w:rsidR="00190514" w:rsidRDefault="00190514" w:rsidP="00190514">
              <w:pPr>
                <w:pStyle w:val="a6"/>
              </w:pPr>
              <w:r>
                <w:t>По аналогии сделаем второй блок (рисунок 3</w:t>
              </w:r>
              <w:r w:rsidRPr="00252EC5">
                <w:t>8</w:t>
              </w:r>
              <w:r>
                <w:t>):</w:t>
              </w:r>
            </w:p>
            <w:p w14:paraId="4BF6FB77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958AB">
                <w:rPr>
                  <w:i/>
                </w:rPr>
                <w:t xml:space="preserve">        </w:t>
              </w:r>
              <w:r w:rsidRPr="00B741EA">
                <w:rPr>
                  <w:i/>
                  <w:lang w:val="en-US"/>
                </w:rPr>
                <w:t>&lt;</w:t>
              </w:r>
              <w:proofErr w:type="spellStart"/>
              <w:r w:rsidRPr="00B741EA">
                <w:rPr>
                  <w:i/>
                  <w:lang w:val="en-US"/>
                </w:rPr>
                <w:t>fieldset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5D19EDBA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&lt;legend class="legend"&gt;</w:t>
              </w:r>
              <w:r w:rsidRPr="00B741EA">
                <w:rPr>
                  <w:i/>
                </w:rPr>
                <w:t>Регистрация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в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личном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кабинете</w:t>
              </w:r>
              <w:r w:rsidRPr="00B741EA">
                <w:rPr>
                  <w:i/>
                  <w:lang w:val="en-US"/>
                </w:rPr>
                <w:t>&lt;/legend&gt;</w:t>
              </w:r>
            </w:p>
            <w:p w14:paraId="46C1EF2F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&lt;label for="email"&gt;* E-mail:&lt;/label&gt;&lt;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1901A628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&lt;input type="email" id="email" name="email" required placeholder="</w:t>
              </w:r>
              <w:r w:rsidRPr="00B741EA">
                <w:rPr>
                  <w:i/>
                </w:rPr>
                <w:t>Адрес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электронной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почты</w:t>
              </w:r>
              <w:r w:rsidRPr="00B741EA">
                <w:rPr>
                  <w:i/>
                  <w:lang w:val="en-US"/>
                </w:rPr>
                <w:t>" size="50" title="</w:t>
              </w:r>
              <w:r w:rsidRPr="00B741EA">
                <w:rPr>
                  <w:i/>
                </w:rPr>
                <w:t>Введите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Ваш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адрес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электронной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почты</w:t>
              </w:r>
              <w:r w:rsidRPr="00B741EA">
                <w:rPr>
                  <w:i/>
                  <w:lang w:val="en-US"/>
                </w:rPr>
                <w:t>"&gt;&lt;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6F501C54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&lt;label for="password"&gt;* </w:t>
              </w:r>
              <w:r w:rsidRPr="00B741EA">
                <w:rPr>
                  <w:i/>
                </w:rPr>
                <w:t>Пароль</w:t>
              </w:r>
              <w:r w:rsidRPr="00B741EA">
                <w:rPr>
                  <w:i/>
                  <w:lang w:val="en-US"/>
                </w:rPr>
                <w:t>:&lt;/label&gt;&lt;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6F5BAD83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lastRenderedPageBreak/>
                <w:t xml:space="preserve">            &lt;input type="password" id="password" name="password" required placeholder="</w:t>
              </w:r>
              <w:r w:rsidRPr="00B741EA">
                <w:rPr>
                  <w:i/>
                </w:rPr>
                <w:t>Пароль</w:t>
              </w:r>
              <w:r w:rsidRPr="00B741EA">
                <w:rPr>
                  <w:i/>
                  <w:lang w:val="en-US"/>
                </w:rPr>
                <w:t xml:space="preserve">" size="50" </w:t>
              </w:r>
              <w:proofErr w:type="spellStart"/>
              <w:r w:rsidRPr="00B741EA">
                <w:rPr>
                  <w:i/>
                  <w:lang w:val="en-US"/>
                </w:rPr>
                <w:t>minlength</w:t>
              </w:r>
              <w:proofErr w:type="spellEnd"/>
              <w:r w:rsidRPr="00B741EA">
                <w:rPr>
                  <w:i/>
                  <w:lang w:val="en-US"/>
                </w:rPr>
                <w:t xml:space="preserve">="4" </w:t>
              </w:r>
              <w:proofErr w:type="spellStart"/>
              <w:r w:rsidRPr="00B741EA">
                <w:rPr>
                  <w:i/>
                  <w:lang w:val="en-US"/>
                </w:rPr>
                <w:t>maxlength</w:t>
              </w:r>
              <w:proofErr w:type="spellEnd"/>
              <w:r w:rsidRPr="00B741EA">
                <w:rPr>
                  <w:i/>
                  <w:lang w:val="en-US"/>
                </w:rPr>
                <w:t>="20" title="</w:t>
              </w:r>
              <w:r w:rsidRPr="00B741EA">
                <w:rPr>
                  <w:i/>
                </w:rPr>
                <w:t>Введите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пароль</w:t>
              </w:r>
              <w:r w:rsidRPr="00B741EA">
                <w:rPr>
                  <w:i/>
                  <w:lang w:val="en-US"/>
                </w:rPr>
                <w:t xml:space="preserve"> (</w:t>
              </w:r>
              <w:r w:rsidRPr="00B741EA">
                <w:rPr>
                  <w:i/>
                </w:rPr>
                <w:t>от</w:t>
              </w:r>
              <w:r w:rsidRPr="00B741EA">
                <w:rPr>
                  <w:i/>
                  <w:lang w:val="en-US"/>
                </w:rPr>
                <w:t xml:space="preserve"> 4 </w:t>
              </w:r>
              <w:r w:rsidRPr="00B741EA">
                <w:rPr>
                  <w:i/>
                </w:rPr>
                <w:t>до</w:t>
              </w:r>
              <w:r w:rsidRPr="00B741EA">
                <w:rPr>
                  <w:i/>
                  <w:lang w:val="en-US"/>
                </w:rPr>
                <w:t xml:space="preserve"> 20 </w:t>
              </w:r>
              <w:r w:rsidRPr="00B741EA">
                <w:rPr>
                  <w:i/>
                </w:rPr>
                <w:t>знаков</w:t>
              </w:r>
              <w:r w:rsidRPr="00B741EA">
                <w:rPr>
                  <w:i/>
                  <w:lang w:val="en-US"/>
                </w:rPr>
                <w:t>)"&gt;&lt;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2B1C631E" w14:textId="77777777" w:rsidR="00190514" w:rsidRDefault="00190514" w:rsidP="00190514">
              <w:pPr>
                <w:pStyle w:val="a6"/>
                <w:rPr>
                  <w:i/>
                </w:rPr>
              </w:pPr>
              <w:r w:rsidRPr="00B741EA">
                <w:rPr>
                  <w:i/>
                  <w:lang w:val="en-US"/>
                </w:rPr>
                <w:t xml:space="preserve">        </w:t>
              </w:r>
              <w:r w:rsidRPr="00B741EA">
                <w:rPr>
                  <w:i/>
                </w:rPr>
                <w:t>&lt;/</w:t>
              </w:r>
              <w:proofErr w:type="spellStart"/>
              <w:r w:rsidRPr="00B741EA">
                <w:rPr>
                  <w:i/>
                </w:rPr>
                <w:t>fieldset</w:t>
              </w:r>
              <w:proofErr w:type="spellEnd"/>
              <w:r w:rsidRPr="00B741EA">
                <w:rPr>
                  <w:i/>
                </w:rPr>
                <w:t>&gt;</w:t>
              </w:r>
            </w:p>
            <w:p w14:paraId="7B13385B" w14:textId="77777777" w:rsidR="00190514" w:rsidRDefault="00190514" w:rsidP="00190514">
              <w:pPr>
                <w:pStyle w:val="a6"/>
              </w:pPr>
            </w:p>
            <w:p w14:paraId="2B65FFAF" w14:textId="77777777" w:rsidR="00190514" w:rsidRDefault="00190514" w:rsidP="00190514">
              <w:pPr>
                <w:pStyle w:val="a6"/>
                <w:keepNext/>
                <w:jc w:val="center"/>
              </w:pPr>
              <w:r w:rsidRPr="00B741EA">
                <w:rPr>
                  <w:noProof/>
                </w:rPr>
                <w:drawing>
                  <wp:inline distT="0" distB="0" distL="0" distR="0" wp14:anchorId="0B404C63" wp14:editId="3CBF3853">
                    <wp:extent cx="4260850" cy="1514348"/>
                    <wp:effectExtent l="0" t="0" r="6350" b="0"/>
                    <wp:docPr id="58" name="Рисунок 5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37"/>
                            <a:srcRect l="311" t="35885" r="76344" b="49364"/>
                            <a:stretch/>
                          </pic:blipFill>
                          <pic:spPr bwMode="auto">
                            <a:xfrm>
                              <a:off x="0" y="0"/>
                              <a:ext cx="4264791" cy="151574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030EA389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63A472C5" w14:textId="77777777" w:rsidR="00190514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E60A40">
                <w:rPr>
                  <w:color w:val="auto"/>
                </w:rPr>
                <w:t xml:space="preserve">Рисунок </w:t>
              </w:r>
              <w:r w:rsidRPr="00E60A40">
                <w:rPr>
                  <w:color w:val="auto"/>
                </w:rPr>
                <w:fldChar w:fldCharType="begin"/>
              </w:r>
              <w:r w:rsidRPr="00E60A40">
                <w:rPr>
                  <w:color w:val="auto"/>
                </w:rPr>
                <w:instrText xml:space="preserve"> SEQ Рисунок \* ARABIC </w:instrText>
              </w:r>
              <w:r w:rsidRPr="00E60A40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29</w:t>
              </w:r>
              <w:r w:rsidRPr="00E60A40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Создание второго блока («</w:t>
              </w:r>
              <w:r>
                <w:rPr>
                  <w:color w:val="auto"/>
                  <w:lang w:val="en-US"/>
                </w:rPr>
                <w:t>e</w:t>
              </w:r>
              <w:r w:rsidRPr="00B71241">
                <w:rPr>
                  <w:color w:val="auto"/>
                </w:rPr>
                <w:t>-</w:t>
              </w:r>
              <w:r>
                <w:rPr>
                  <w:color w:val="auto"/>
                  <w:lang w:val="en-US"/>
                </w:rPr>
                <w:t>mail</w:t>
              </w:r>
              <w:r>
                <w:rPr>
                  <w:color w:val="auto"/>
                </w:rPr>
                <w:t>»</w:t>
              </w:r>
              <w:r w:rsidRPr="00B71241">
                <w:rPr>
                  <w:color w:val="auto"/>
                </w:rPr>
                <w:t xml:space="preserve"> </w:t>
              </w:r>
              <w:r>
                <w:rPr>
                  <w:color w:val="auto"/>
                </w:rPr>
                <w:t>и</w:t>
              </w:r>
              <w:r w:rsidRPr="00B71241">
                <w:rPr>
                  <w:color w:val="auto"/>
                </w:rPr>
                <w:t xml:space="preserve"> </w:t>
              </w:r>
              <w:r>
                <w:rPr>
                  <w:color w:val="auto"/>
                </w:rPr>
                <w:t>«</w:t>
              </w:r>
              <w:r>
                <w:rPr>
                  <w:color w:val="auto"/>
                  <w:lang w:val="en-US"/>
                </w:rPr>
                <w:t>password</w:t>
              </w:r>
              <w:r>
                <w:rPr>
                  <w:color w:val="auto"/>
                </w:rPr>
                <w:t>»)</w:t>
              </w:r>
            </w:p>
            <w:p w14:paraId="36D3CBA8" w14:textId="77777777" w:rsidR="00190514" w:rsidRPr="00F220C8" w:rsidRDefault="00190514" w:rsidP="00190514"/>
            <w:p w14:paraId="7638BF93" w14:textId="77777777" w:rsidR="00190514" w:rsidRPr="006C5D41" w:rsidRDefault="00190514" w:rsidP="00190514">
              <w:pPr>
                <w:pStyle w:val="a6"/>
              </w:pPr>
              <w:r>
                <w:t>Третий блок содержит тип поля переключатель</w:t>
              </w:r>
              <w:r w:rsidRPr="00B741EA">
                <w:t xml:space="preserve"> (</w:t>
              </w:r>
              <w:r>
                <w:rPr>
                  <w:lang w:val="en-US"/>
                </w:rPr>
                <w:t>radio</w:t>
              </w:r>
              <w:r w:rsidRPr="00B741EA">
                <w:t>)</w:t>
              </w:r>
              <w:r w:rsidRPr="006C5D41">
                <w:t xml:space="preserve">. </w:t>
              </w:r>
              <w:r>
                <w:t>Для того, чтобы выбрать пол, создадим два переключателя и зададим им</w:t>
              </w:r>
              <w:r w:rsidRPr="006C5D41">
                <w:t xml:space="preserve"> </w:t>
              </w:r>
              <w:r>
                <w:t xml:space="preserve">одно имя </w:t>
              </w:r>
              <w:r w:rsidRPr="00D04000">
                <w:t xml:space="preserve">– </w:t>
              </w:r>
              <w:r>
                <w:rPr>
                  <w:lang w:val="en-US"/>
                </w:rPr>
                <w:t>name</w:t>
              </w:r>
              <w:r w:rsidRPr="00D04000">
                <w:t xml:space="preserve"> </w:t>
              </w:r>
              <w:r>
                <w:t>(так браузер будет понимать, что они связаны, и выбирать только одно значение из двух). Вместо слов для названия поля можно выбрать картинки:</w:t>
              </w:r>
              <w:r w:rsidRPr="006C5D41">
                <w:t xml:space="preserve"> &lt;</w:t>
              </w:r>
              <w:proofErr w:type="spellStart"/>
              <w:r w:rsidRPr="006C5D41">
                <w:t>img</w:t>
              </w:r>
              <w:proofErr w:type="spellEnd"/>
              <w:r w:rsidRPr="006C5D41">
                <w:t xml:space="preserve"> </w:t>
              </w:r>
              <w:proofErr w:type="spellStart"/>
              <w:r w:rsidRPr="006C5D41">
                <w:t>src</w:t>
              </w:r>
              <w:proofErr w:type="spellEnd"/>
              <w:r w:rsidRPr="006C5D41">
                <w:t>="</w:t>
              </w:r>
              <w:proofErr w:type="spellStart"/>
              <w:r w:rsidRPr="006C5D41">
                <w:t>image</w:t>
              </w:r>
              <w:proofErr w:type="spellEnd"/>
              <w:r w:rsidRPr="006C5D41">
                <w:t xml:space="preserve">/woman.png" </w:t>
              </w:r>
              <w:proofErr w:type="spellStart"/>
              <w:r w:rsidRPr="006C5D41">
                <w:t>title</w:t>
              </w:r>
              <w:proofErr w:type="spellEnd"/>
              <w:r w:rsidRPr="006C5D41">
                <w:t xml:space="preserve">="Женский" </w:t>
              </w:r>
              <w:proofErr w:type="spellStart"/>
              <w:r w:rsidRPr="006C5D41">
                <w:t>alt</w:t>
              </w:r>
              <w:proofErr w:type="spellEnd"/>
              <w:r w:rsidRPr="006C5D41">
                <w:t>="Ж"&gt;</w:t>
              </w:r>
              <w:r>
                <w:t>.</w:t>
              </w:r>
            </w:p>
            <w:p w14:paraId="7A1A588B" w14:textId="77777777" w:rsidR="00190514" w:rsidRPr="002918CC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2918CC">
                <w:rPr>
                  <w:i/>
                  <w:lang w:val="en-US"/>
                </w:rPr>
                <w:t>&lt;</w:t>
              </w:r>
              <w:proofErr w:type="spellStart"/>
              <w:r w:rsidRPr="00B741EA">
                <w:rPr>
                  <w:i/>
                  <w:lang w:val="en-US"/>
                </w:rPr>
                <w:t>fieldset</w:t>
              </w:r>
              <w:proofErr w:type="spellEnd"/>
              <w:r w:rsidRPr="002918CC">
                <w:rPr>
                  <w:i/>
                  <w:lang w:val="en-US"/>
                </w:rPr>
                <w:t>&gt;</w:t>
              </w:r>
            </w:p>
            <w:p w14:paraId="5FC3CD4C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2918CC">
                <w:rPr>
                  <w:i/>
                  <w:lang w:val="en-US"/>
                </w:rPr>
                <w:t xml:space="preserve">            </w:t>
              </w:r>
              <w:r w:rsidRPr="00B741EA">
                <w:rPr>
                  <w:i/>
                  <w:lang w:val="en-US"/>
                </w:rPr>
                <w:t>&lt;legend class="legend"&gt;</w:t>
              </w:r>
              <w:r w:rsidRPr="00B741EA">
                <w:rPr>
                  <w:i/>
                </w:rPr>
                <w:t>Личные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данные</w:t>
              </w:r>
              <w:r w:rsidRPr="00B741EA">
                <w:rPr>
                  <w:i/>
                  <w:lang w:val="en-US"/>
                </w:rPr>
                <w:t>&lt;/legend&gt;</w:t>
              </w:r>
            </w:p>
            <w:p w14:paraId="75A7BFBD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&lt;label for="sex"&gt;* </w:t>
              </w:r>
              <w:r w:rsidRPr="00B741EA">
                <w:rPr>
                  <w:i/>
                </w:rPr>
                <w:t>Пол</w:t>
              </w:r>
              <w:r w:rsidRPr="00B741EA">
                <w:rPr>
                  <w:i/>
                  <w:lang w:val="en-US"/>
                </w:rPr>
                <w:t>:&lt;/label&gt;&lt;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3F739B6A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&lt;label&gt;&lt;input type="radio" name="sex" class="sex" required title="</w:t>
              </w:r>
              <w:r w:rsidRPr="00B741EA">
                <w:rPr>
                  <w:i/>
                </w:rPr>
                <w:t>Мужской</w:t>
              </w:r>
              <w:r w:rsidRPr="00B741EA">
                <w:rPr>
                  <w:i/>
                  <w:lang w:val="en-US"/>
                </w:rPr>
                <w:t>"&gt; &lt;</w:t>
              </w:r>
              <w:proofErr w:type="spellStart"/>
              <w:r w:rsidRPr="00B741EA">
                <w:rPr>
                  <w:i/>
                  <w:lang w:val="en-US"/>
                </w:rPr>
                <w:t>img</w:t>
              </w:r>
              <w:proofErr w:type="spellEnd"/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  <w:lang w:val="en-US"/>
                </w:rPr>
                <w:t>src</w:t>
              </w:r>
              <w:proofErr w:type="spellEnd"/>
              <w:r w:rsidRPr="00B741EA">
                <w:rPr>
                  <w:i/>
                  <w:lang w:val="en-US"/>
                </w:rPr>
                <w:t>="image/man.png" title="</w:t>
              </w:r>
              <w:r w:rsidRPr="00B741EA">
                <w:rPr>
                  <w:i/>
                </w:rPr>
                <w:t>Мужской</w:t>
              </w:r>
              <w:r w:rsidRPr="00B741EA">
                <w:rPr>
                  <w:i/>
                  <w:lang w:val="en-US"/>
                </w:rPr>
                <w:t>" alt="</w:t>
              </w:r>
              <w:r w:rsidRPr="00B741EA">
                <w:rPr>
                  <w:i/>
                </w:rPr>
                <w:t>М</w:t>
              </w:r>
              <w:r w:rsidRPr="00B741EA">
                <w:rPr>
                  <w:i/>
                  <w:lang w:val="en-US"/>
                </w:rPr>
                <w:t>"&gt; &lt;/label&gt;</w:t>
              </w:r>
            </w:p>
            <w:p w14:paraId="511DFEC2" w14:textId="77777777" w:rsidR="00190514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&lt;label&gt;&lt;input type="radio" name="sex" class="sex" required title="</w:t>
              </w:r>
              <w:r w:rsidRPr="00B741EA">
                <w:rPr>
                  <w:i/>
                </w:rPr>
                <w:t>Женский</w:t>
              </w:r>
              <w:r w:rsidRPr="00B741EA">
                <w:rPr>
                  <w:i/>
                  <w:lang w:val="en-US"/>
                </w:rPr>
                <w:t>"&gt; &lt;</w:t>
              </w:r>
              <w:proofErr w:type="spellStart"/>
              <w:r w:rsidRPr="00B741EA">
                <w:rPr>
                  <w:i/>
                  <w:lang w:val="en-US"/>
                </w:rPr>
                <w:t>img</w:t>
              </w:r>
              <w:proofErr w:type="spellEnd"/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  <w:lang w:val="en-US"/>
                </w:rPr>
                <w:t>src</w:t>
              </w:r>
              <w:proofErr w:type="spellEnd"/>
              <w:r w:rsidRPr="00B741EA">
                <w:rPr>
                  <w:i/>
                  <w:lang w:val="en-US"/>
                </w:rPr>
                <w:t>="image/woman.png" title="</w:t>
              </w:r>
              <w:r w:rsidRPr="00B741EA">
                <w:rPr>
                  <w:i/>
                </w:rPr>
                <w:t>Женский</w:t>
              </w:r>
              <w:r w:rsidRPr="00B741EA">
                <w:rPr>
                  <w:i/>
                  <w:lang w:val="en-US"/>
                </w:rPr>
                <w:t>" alt="</w:t>
              </w:r>
              <w:r w:rsidRPr="00B741EA">
                <w:rPr>
                  <w:i/>
                </w:rPr>
                <w:t>Ж</w:t>
              </w:r>
              <w:r w:rsidRPr="00B741EA">
                <w:rPr>
                  <w:i/>
                  <w:lang w:val="en-US"/>
                </w:rPr>
                <w:t>"&gt;&lt;/label&gt;&lt;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06C33CBC" w14:textId="77777777" w:rsidR="00190514" w:rsidRDefault="00190514" w:rsidP="00190514">
              <w:pPr>
                <w:pStyle w:val="a6"/>
              </w:pPr>
              <w:r>
                <w:t xml:space="preserve">Поле номер мобильного телефона разобьем на 2 поля. Первое – с кодом – это поле не будет </w:t>
              </w:r>
              <w:proofErr w:type="gramStart"/>
              <w:r>
                <w:t>изменяться(</w:t>
              </w:r>
              <w:proofErr w:type="gramEnd"/>
              <w:r>
                <w:t xml:space="preserve">атрибут </w:t>
              </w:r>
              <w:r>
                <w:rPr>
                  <w:lang w:val="en-US"/>
                </w:rPr>
                <w:t>disabled</w:t>
              </w:r>
              <w:r w:rsidRPr="006C5D41">
                <w:t xml:space="preserve">).   </w:t>
              </w:r>
              <w:r>
                <w:t xml:space="preserve">Значение будет постоянным </w:t>
              </w:r>
              <w:r w:rsidRPr="006C5D41">
                <w:t xml:space="preserve">" </w:t>
              </w:r>
              <w:proofErr w:type="spellStart"/>
              <w:r w:rsidRPr="006C5D41">
                <w:t>value</w:t>
              </w:r>
              <w:proofErr w:type="spellEnd"/>
              <w:r w:rsidRPr="006C5D41">
                <w:t>="+375"</w:t>
              </w:r>
              <w:r>
                <w:t>.</w:t>
              </w:r>
            </w:p>
            <w:p w14:paraId="0AFDAD20" w14:textId="77777777" w:rsidR="00190514" w:rsidRPr="00705589" w:rsidRDefault="00190514" w:rsidP="00190514">
              <w:pPr>
                <w:pStyle w:val="a6"/>
              </w:pPr>
              <w:r>
                <w:t xml:space="preserve">Второе поле будет содержать только цифры и их должно быть 9. Зададим это с помощью атрибута </w:t>
              </w:r>
              <w:r w:rsidRPr="00705589">
                <w:rPr>
                  <w:lang w:val="en-US"/>
                </w:rPr>
                <w:t>pattern</w:t>
              </w:r>
              <w:r w:rsidRPr="00705589">
                <w:t>="[0-9]{9}"</w:t>
              </w:r>
            </w:p>
            <w:p w14:paraId="40E75A46" w14:textId="77777777" w:rsidR="00190514" w:rsidRPr="00B741EA" w:rsidRDefault="00190514" w:rsidP="00190514">
              <w:pPr>
                <w:pStyle w:val="a6"/>
                <w:rPr>
                  <w:i/>
                </w:rPr>
              </w:pPr>
              <w:r w:rsidRPr="006C5D41">
                <w:rPr>
                  <w:i/>
                </w:rPr>
                <w:t xml:space="preserve">            </w:t>
              </w:r>
              <w:r w:rsidRPr="00B741EA">
                <w:rPr>
                  <w:i/>
                </w:rPr>
                <w:t>&lt;</w:t>
              </w:r>
              <w:proofErr w:type="spellStart"/>
              <w:r w:rsidRPr="00B741EA">
                <w:rPr>
                  <w:i/>
                </w:rPr>
                <w:t>label</w:t>
              </w:r>
              <w:proofErr w:type="spellEnd"/>
              <w:r w:rsidRPr="00B741EA">
                <w:rPr>
                  <w:i/>
                </w:rPr>
                <w:t xml:space="preserve"> </w:t>
              </w:r>
              <w:proofErr w:type="spellStart"/>
              <w:r w:rsidRPr="00B741EA">
                <w:rPr>
                  <w:i/>
                </w:rPr>
                <w:t>for</w:t>
              </w:r>
              <w:proofErr w:type="spellEnd"/>
              <w:r w:rsidRPr="00B741EA">
                <w:rPr>
                  <w:i/>
                </w:rPr>
                <w:t>="</w:t>
              </w:r>
              <w:proofErr w:type="spellStart"/>
              <w:r w:rsidRPr="00B741EA">
                <w:rPr>
                  <w:i/>
                </w:rPr>
                <w:t>tel</w:t>
              </w:r>
              <w:proofErr w:type="spellEnd"/>
              <w:proofErr w:type="gramStart"/>
              <w:r w:rsidRPr="00B741EA">
                <w:rPr>
                  <w:i/>
                </w:rPr>
                <w:t>"&gt;*</w:t>
              </w:r>
              <w:proofErr w:type="gramEnd"/>
              <w:r w:rsidRPr="00B741EA">
                <w:rPr>
                  <w:i/>
                </w:rPr>
                <w:t xml:space="preserve"> Номер мобильного телефона:&lt;/</w:t>
              </w:r>
              <w:proofErr w:type="spellStart"/>
              <w:r w:rsidRPr="00B741EA">
                <w:rPr>
                  <w:i/>
                </w:rPr>
                <w:t>label</w:t>
              </w:r>
              <w:proofErr w:type="spellEnd"/>
              <w:r w:rsidRPr="00B741EA">
                <w:rPr>
                  <w:i/>
                </w:rPr>
                <w:t>&gt;&lt;</w:t>
              </w:r>
              <w:proofErr w:type="spellStart"/>
              <w:r w:rsidRPr="00B741EA">
                <w:rPr>
                  <w:i/>
                </w:rPr>
                <w:t>br</w:t>
              </w:r>
              <w:proofErr w:type="spellEnd"/>
              <w:r w:rsidRPr="00B741EA">
                <w:rPr>
                  <w:i/>
                </w:rPr>
                <w:t>&gt;</w:t>
              </w:r>
            </w:p>
            <w:p w14:paraId="067F0B5F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705589">
                <w:rPr>
                  <w:i/>
                </w:rPr>
                <w:t xml:space="preserve">            </w:t>
              </w:r>
              <w:r w:rsidRPr="00B741EA">
                <w:rPr>
                  <w:i/>
                  <w:lang w:val="en-US"/>
                </w:rPr>
                <w:t>&lt;input type="</w:t>
              </w:r>
              <w:proofErr w:type="spellStart"/>
              <w:r w:rsidRPr="00B741EA">
                <w:rPr>
                  <w:i/>
                  <w:lang w:val="en-US"/>
                </w:rPr>
                <w:t>tel</w:t>
              </w:r>
              <w:proofErr w:type="spellEnd"/>
              <w:r w:rsidRPr="00B741EA">
                <w:rPr>
                  <w:i/>
                  <w:lang w:val="en-US"/>
                </w:rPr>
                <w:t>" id="</w:t>
              </w:r>
              <w:proofErr w:type="spellStart"/>
              <w:r w:rsidRPr="00B741EA">
                <w:rPr>
                  <w:i/>
                  <w:lang w:val="en-US"/>
                </w:rPr>
                <w:t>tel_code</w:t>
              </w:r>
              <w:proofErr w:type="spellEnd"/>
              <w:r w:rsidRPr="00B741EA">
                <w:rPr>
                  <w:i/>
                  <w:lang w:val="en-US"/>
                </w:rPr>
                <w:t>" name="</w:t>
              </w:r>
              <w:proofErr w:type="spellStart"/>
              <w:r w:rsidRPr="00B741EA">
                <w:rPr>
                  <w:i/>
                  <w:lang w:val="en-US"/>
                </w:rPr>
                <w:t>tel_code</w:t>
              </w:r>
              <w:proofErr w:type="spellEnd"/>
              <w:r w:rsidRPr="00B741EA">
                <w:rPr>
                  <w:i/>
                  <w:lang w:val="en-US"/>
                </w:rPr>
                <w:t>" value="+375" disabled size="10"&gt;</w:t>
              </w:r>
            </w:p>
            <w:p w14:paraId="52E3EA1E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&lt;input type="</w:t>
              </w:r>
              <w:proofErr w:type="spellStart"/>
              <w:r w:rsidRPr="00B741EA">
                <w:rPr>
                  <w:i/>
                  <w:lang w:val="en-US"/>
                </w:rPr>
                <w:t>tel</w:t>
              </w:r>
              <w:proofErr w:type="spellEnd"/>
              <w:r w:rsidRPr="00B741EA">
                <w:rPr>
                  <w:i/>
                  <w:lang w:val="en-US"/>
                </w:rPr>
                <w:t>" id="</w:t>
              </w:r>
              <w:proofErr w:type="spellStart"/>
              <w:r w:rsidRPr="00B741EA">
                <w:rPr>
                  <w:i/>
                  <w:lang w:val="en-US"/>
                </w:rPr>
                <w:t>tel</w:t>
              </w:r>
              <w:proofErr w:type="spellEnd"/>
              <w:r w:rsidRPr="00B741EA">
                <w:rPr>
                  <w:i/>
                  <w:lang w:val="en-US"/>
                </w:rPr>
                <w:t>" name="</w:t>
              </w:r>
              <w:proofErr w:type="spellStart"/>
              <w:r w:rsidRPr="00B741EA">
                <w:rPr>
                  <w:i/>
                  <w:lang w:val="en-US"/>
                </w:rPr>
                <w:t>tel</w:t>
              </w:r>
              <w:proofErr w:type="spellEnd"/>
              <w:r w:rsidRPr="00B741EA">
                <w:rPr>
                  <w:i/>
                  <w:lang w:val="en-US"/>
                </w:rPr>
                <w:t>" required pattern="[0-9]{9}" title="</w:t>
              </w:r>
              <w:r w:rsidRPr="00B741EA">
                <w:rPr>
                  <w:i/>
                </w:rPr>
                <w:t>Введите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номер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мобильного</w:t>
              </w:r>
              <w:r w:rsidRPr="00B741EA">
                <w:rPr>
                  <w:i/>
                  <w:lang w:val="en-US"/>
                </w:rPr>
                <w:t xml:space="preserve"> </w:t>
              </w:r>
              <w:proofErr w:type="gramStart"/>
              <w:r w:rsidRPr="00B741EA">
                <w:rPr>
                  <w:i/>
                </w:rPr>
                <w:t>телефона</w:t>
              </w:r>
              <w:r w:rsidRPr="00B741EA">
                <w:rPr>
                  <w:i/>
                  <w:lang w:val="en-US"/>
                </w:rPr>
                <w:t>(</w:t>
              </w:r>
              <w:proofErr w:type="gramEnd"/>
              <w:r w:rsidRPr="00B741EA">
                <w:rPr>
                  <w:i/>
                </w:rPr>
                <w:t>последние</w:t>
              </w:r>
              <w:r w:rsidRPr="00B741EA">
                <w:rPr>
                  <w:i/>
                  <w:lang w:val="en-US"/>
                </w:rPr>
                <w:t xml:space="preserve"> 9 </w:t>
              </w:r>
              <w:r w:rsidRPr="00B741EA">
                <w:rPr>
                  <w:i/>
                </w:rPr>
                <w:t>цифр</w:t>
              </w:r>
              <w:r w:rsidRPr="00B741EA">
                <w:rPr>
                  <w:i/>
                  <w:lang w:val="en-US"/>
                </w:rPr>
                <w:t xml:space="preserve">)" size="25" placeholder="(XX) XXX XX </w:t>
              </w:r>
              <w:proofErr w:type="spellStart"/>
              <w:r w:rsidRPr="00B741EA">
                <w:rPr>
                  <w:i/>
                  <w:lang w:val="en-US"/>
                </w:rPr>
                <w:t>XX</w:t>
              </w:r>
              <w:proofErr w:type="spellEnd"/>
              <w:r w:rsidRPr="00B741EA">
                <w:rPr>
                  <w:i/>
                  <w:lang w:val="en-US"/>
                </w:rPr>
                <w:t xml:space="preserve">" </w:t>
              </w:r>
              <w:proofErr w:type="spellStart"/>
              <w:r w:rsidRPr="00B741EA">
                <w:rPr>
                  <w:i/>
                  <w:lang w:val="en-US"/>
                </w:rPr>
                <w:t>maxlength</w:t>
              </w:r>
              <w:proofErr w:type="spellEnd"/>
              <w:r w:rsidRPr="00B741EA">
                <w:rPr>
                  <w:i/>
                  <w:lang w:val="en-US"/>
                </w:rPr>
                <w:t>="9"&gt;&lt;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0C9959FE" w14:textId="77777777" w:rsidR="00190514" w:rsidRDefault="00190514" w:rsidP="00190514">
              <w:pPr>
                <w:pStyle w:val="a6"/>
              </w:pPr>
              <w:r>
                <w:t>Поле</w:t>
              </w:r>
              <w:r w:rsidRPr="00783B56">
                <w:t xml:space="preserve"> </w:t>
              </w:r>
              <w:r>
                <w:t>для</w:t>
              </w:r>
              <w:r w:rsidRPr="00783B56">
                <w:t xml:space="preserve"> </w:t>
              </w:r>
              <w:r>
                <w:t xml:space="preserve">ссылки требует адрес, введенные в формате </w:t>
              </w:r>
              <w:r>
                <w:rPr>
                  <w:lang w:val="en-US"/>
                </w:rPr>
                <w:t>http</w:t>
              </w:r>
              <w:r w:rsidRPr="00783B56">
                <w:t xml:space="preserve">:// </w:t>
              </w:r>
              <w:r>
                <w:t xml:space="preserve">или </w:t>
              </w:r>
              <w:r>
                <w:rPr>
                  <w:lang w:val="en-US"/>
                </w:rPr>
                <w:t>https</w:t>
              </w:r>
              <w:r w:rsidRPr="00783B56">
                <w:t>://.</w:t>
              </w:r>
            </w:p>
            <w:p w14:paraId="721E179F" w14:textId="77777777" w:rsidR="00190514" w:rsidRPr="00783B56" w:rsidRDefault="00190514" w:rsidP="00190514">
              <w:pPr>
                <w:pStyle w:val="a6"/>
                <w:ind w:firstLine="0"/>
              </w:pPr>
              <w:r>
                <w:lastRenderedPageBreak/>
                <w:t xml:space="preserve">Зададим сразу ему значение по умолчанию с помощью </w:t>
              </w:r>
              <w:proofErr w:type="spellStart"/>
              <w:r w:rsidRPr="00783B56">
                <w:t>value</w:t>
              </w:r>
              <w:proofErr w:type="spellEnd"/>
              <w:r w:rsidRPr="00783B56">
                <w:t>="https://"</w:t>
              </w:r>
              <w:r>
                <w:t xml:space="preserve"> (так как соцсети имеют защищенное соединение)</w:t>
              </w:r>
            </w:p>
            <w:p w14:paraId="077D315E" w14:textId="77777777" w:rsidR="00190514" w:rsidRPr="00783B56" w:rsidRDefault="00190514" w:rsidP="00190514">
              <w:pPr>
                <w:pStyle w:val="a6"/>
                <w:rPr>
                  <w:i/>
                </w:rPr>
              </w:pPr>
              <w:r w:rsidRPr="00783B56">
                <w:rPr>
                  <w:i/>
                </w:rPr>
                <w:t xml:space="preserve">           &lt;</w:t>
              </w:r>
              <w:r w:rsidRPr="00B741EA">
                <w:rPr>
                  <w:i/>
                  <w:lang w:val="en-US"/>
                </w:rPr>
                <w:t>input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  <w:lang w:val="en-US"/>
                </w:rPr>
                <w:t>type</w:t>
              </w:r>
              <w:r w:rsidRPr="00783B56">
                <w:rPr>
                  <w:i/>
                </w:rPr>
                <w:t>="</w:t>
              </w:r>
              <w:proofErr w:type="spellStart"/>
              <w:r w:rsidRPr="00B741EA">
                <w:rPr>
                  <w:i/>
                  <w:lang w:val="en-US"/>
                </w:rPr>
                <w:t>url</w:t>
              </w:r>
              <w:proofErr w:type="spellEnd"/>
              <w:r w:rsidRPr="00783B56">
                <w:rPr>
                  <w:i/>
                </w:rPr>
                <w:t xml:space="preserve">" </w:t>
              </w:r>
              <w:r w:rsidRPr="00B741EA">
                <w:rPr>
                  <w:i/>
                  <w:lang w:val="en-US"/>
                </w:rPr>
                <w:t>id</w:t>
              </w:r>
              <w:r w:rsidRPr="00783B56">
                <w:rPr>
                  <w:i/>
                </w:rPr>
                <w:t>="</w:t>
              </w:r>
              <w:proofErr w:type="spellStart"/>
              <w:r w:rsidRPr="00B741EA">
                <w:rPr>
                  <w:i/>
                  <w:lang w:val="en-US"/>
                </w:rPr>
                <w:t>url</w:t>
              </w:r>
              <w:proofErr w:type="spellEnd"/>
              <w:r w:rsidRPr="00783B56">
                <w:rPr>
                  <w:i/>
                </w:rPr>
                <w:t xml:space="preserve">" </w:t>
              </w:r>
              <w:r w:rsidRPr="00B741EA">
                <w:rPr>
                  <w:i/>
                  <w:lang w:val="en-US"/>
                </w:rPr>
                <w:t>name</w:t>
              </w:r>
              <w:r w:rsidRPr="00783B56">
                <w:rPr>
                  <w:i/>
                </w:rPr>
                <w:t>="</w:t>
              </w:r>
              <w:proofErr w:type="spellStart"/>
              <w:r w:rsidRPr="00B741EA">
                <w:rPr>
                  <w:i/>
                  <w:lang w:val="en-US"/>
                </w:rPr>
                <w:t>url</w:t>
              </w:r>
              <w:proofErr w:type="spellEnd"/>
              <w:r w:rsidRPr="00783B56">
                <w:rPr>
                  <w:i/>
                </w:rPr>
                <w:t xml:space="preserve">" </w:t>
              </w:r>
              <w:bookmarkStart w:id="4" w:name="_Hlk513022290"/>
              <w:r w:rsidRPr="00B741EA">
                <w:rPr>
                  <w:i/>
                  <w:lang w:val="en-US"/>
                </w:rPr>
                <w:t>value</w:t>
              </w:r>
              <w:r w:rsidRPr="00783B56">
                <w:rPr>
                  <w:i/>
                </w:rPr>
                <w:t>="</w:t>
              </w:r>
              <w:r w:rsidRPr="00B741EA">
                <w:rPr>
                  <w:i/>
                  <w:lang w:val="en-US"/>
                </w:rPr>
                <w:t>https</w:t>
              </w:r>
              <w:r w:rsidRPr="00783B56">
                <w:rPr>
                  <w:i/>
                </w:rPr>
                <w:t xml:space="preserve">://" </w:t>
              </w:r>
              <w:bookmarkEnd w:id="4"/>
              <w:r w:rsidRPr="00B741EA">
                <w:rPr>
                  <w:i/>
                  <w:lang w:val="en-US"/>
                </w:rPr>
                <w:t>required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  <w:lang w:val="en-US"/>
                </w:rPr>
                <w:t>placeholder</w:t>
              </w:r>
              <w:r w:rsidRPr="00783B56">
                <w:rPr>
                  <w:i/>
                </w:rPr>
                <w:t>="</w:t>
              </w:r>
              <w:r w:rsidRPr="00B741EA">
                <w:rPr>
                  <w:i/>
                </w:rPr>
                <w:t>Введите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ссылку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в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формате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  <w:lang w:val="en-US"/>
                </w:rPr>
                <w:t>https</w:t>
              </w:r>
              <w:r w:rsidRPr="00783B56">
                <w:rPr>
                  <w:i/>
                </w:rPr>
                <w:t xml:space="preserve">://" </w:t>
              </w:r>
              <w:r w:rsidRPr="00B741EA">
                <w:rPr>
                  <w:i/>
                  <w:lang w:val="en-US"/>
                </w:rPr>
                <w:t>size</w:t>
              </w:r>
              <w:r w:rsidRPr="00783B56">
                <w:rPr>
                  <w:i/>
                </w:rPr>
                <w:t xml:space="preserve">="50" </w:t>
              </w:r>
              <w:r w:rsidRPr="00B741EA">
                <w:rPr>
                  <w:i/>
                  <w:lang w:val="en-US"/>
                </w:rPr>
                <w:t>title</w:t>
              </w:r>
              <w:r w:rsidRPr="00783B56">
                <w:rPr>
                  <w:i/>
                </w:rPr>
                <w:t>='</w:t>
              </w:r>
              <w:r w:rsidRPr="00B741EA">
                <w:rPr>
                  <w:i/>
                </w:rPr>
                <w:t>Введите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ссылку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на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Ваш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профиль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в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социальных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сетях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в</w:t>
              </w:r>
              <w:r w:rsidRPr="00783B56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формате</w:t>
              </w:r>
              <w:r w:rsidRPr="00783B56">
                <w:rPr>
                  <w:i/>
                </w:rPr>
                <w:t xml:space="preserve"> "</w:t>
              </w:r>
              <w:r w:rsidRPr="00B741EA">
                <w:rPr>
                  <w:i/>
                  <w:lang w:val="en-US"/>
                </w:rPr>
                <w:t>https</w:t>
              </w:r>
              <w:r w:rsidRPr="00783B56">
                <w:rPr>
                  <w:i/>
                </w:rPr>
                <w:t>://"</w:t>
              </w:r>
              <w:proofErr w:type="gramStart"/>
              <w:r w:rsidRPr="00783B56">
                <w:rPr>
                  <w:i/>
                </w:rPr>
                <w:t>'&gt;&lt;</w:t>
              </w:r>
              <w:proofErr w:type="spellStart"/>
              <w:proofErr w:type="gramEnd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783B56">
                <w:rPr>
                  <w:i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783B56">
                <w:rPr>
                  <w:i/>
                </w:rPr>
                <w:t>&gt;</w:t>
              </w:r>
            </w:p>
            <w:p w14:paraId="68DB8756" w14:textId="77777777" w:rsidR="00190514" w:rsidRPr="00F65A7F" w:rsidRDefault="00190514" w:rsidP="00190514">
              <w:pPr>
                <w:pStyle w:val="a6"/>
              </w:pPr>
              <w:r>
                <w:t xml:space="preserve">Для того, чтобы выбрать значение из раскрывающегося списка, используем тег </w:t>
              </w:r>
              <w:r>
                <w:rPr>
                  <w:lang w:val="en-US"/>
                </w:rPr>
                <w:t>select</w:t>
              </w:r>
              <w:r>
                <w:t xml:space="preserve">. Внутри тега </w:t>
              </w:r>
              <w:r>
                <w:rPr>
                  <w:lang w:val="en-US"/>
                </w:rPr>
                <w:t>select</w:t>
              </w:r>
              <w:r w:rsidRPr="008F790A">
                <w:t xml:space="preserve"> </w:t>
              </w:r>
              <w:r>
                <w:t xml:space="preserve">тег </w:t>
              </w:r>
              <w:r>
                <w:rPr>
                  <w:lang w:val="en-US"/>
                </w:rPr>
                <w:t>option</w:t>
              </w:r>
              <w:r w:rsidRPr="00F65A7F">
                <w:t xml:space="preserve"> </w:t>
              </w:r>
              <w:r>
                <w:t xml:space="preserve">и пустой атрибут </w:t>
              </w:r>
              <w:r>
                <w:rPr>
                  <w:lang w:val="en-US"/>
                </w:rPr>
                <w:t>value</w:t>
              </w:r>
              <w:r w:rsidRPr="00F65A7F">
                <w:t>.</w:t>
              </w:r>
              <w:r>
                <w:t xml:space="preserve"> Если переключатели мы связывали между собой с помощью</w:t>
              </w:r>
              <w:r w:rsidRPr="00D04000">
                <w:t xml:space="preserve"> </w:t>
              </w:r>
              <w:r>
                <w:t>одинаковых имен(</w:t>
              </w:r>
              <w:r>
                <w:rPr>
                  <w:lang w:val="en-US"/>
                </w:rPr>
                <w:t>name</w:t>
              </w:r>
              <w:r w:rsidRPr="00D04000">
                <w:t>)</w:t>
              </w:r>
              <w:r>
                <w:t xml:space="preserve">, то значения раскрывающегося списка связываются тем, что находятся внутри родительского элемента </w:t>
              </w:r>
              <w:r>
                <w:rPr>
                  <w:lang w:val="en-US"/>
                </w:rPr>
                <w:t>select</w:t>
              </w:r>
              <w:r w:rsidRPr="00F65A7F">
                <w:t>.</w:t>
              </w:r>
            </w:p>
            <w:p w14:paraId="48E3E42E" w14:textId="77777777" w:rsidR="00190514" w:rsidRPr="008F790A" w:rsidRDefault="00190514" w:rsidP="00190514">
              <w:pPr>
                <w:pStyle w:val="a6"/>
                <w:rPr>
                  <w:i/>
                </w:rPr>
              </w:pPr>
              <w:r w:rsidRPr="00783B56">
                <w:rPr>
                  <w:i/>
                </w:rPr>
                <w:t xml:space="preserve">         </w:t>
              </w:r>
              <w:r w:rsidRPr="008F790A">
                <w:rPr>
                  <w:i/>
                </w:rPr>
                <w:t>&lt;</w:t>
              </w:r>
              <w:r w:rsidRPr="00B741EA">
                <w:rPr>
                  <w:i/>
                  <w:lang w:val="en-US"/>
                </w:rPr>
                <w:t>label</w:t>
              </w:r>
              <w:r w:rsidRPr="008F790A">
                <w:rPr>
                  <w:i/>
                </w:rPr>
                <w:t xml:space="preserve"> </w:t>
              </w:r>
              <w:r w:rsidRPr="00B741EA">
                <w:rPr>
                  <w:i/>
                  <w:lang w:val="en-US"/>
                </w:rPr>
                <w:t>for</w:t>
              </w:r>
              <w:r w:rsidRPr="008F790A">
                <w:rPr>
                  <w:i/>
                </w:rPr>
                <w:t>="</w:t>
              </w:r>
              <w:r w:rsidRPr="00B741EA">
                <w:rPr>
                  <w:i/>
                  <w:lang w:val="en-US"/>
                </w:rPr>
                <w:t>city</w:t>
              </w:r>
              <w:proofErr w:type="gramStart"/>
              <w:r w:rsidRPr="008F790A">
                <w:rPr>
                  <w:i/>
                </w:rPr>
                <w:t>"&gt;</w:t>
              </w:r>
              <w:r w:rsidRPr="00B741EA">
                <w:rPr>
                  <w:i/>
                </w:rPr>
                <w:t>Область</w:t>
              </w:r>
              <w:proofErr w:type="gramEnd"/>
              <w:r w:rsidRPr="008F790A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проживания</w:t>
              </w:r>
              <w:r w:rsidRPr="008F790A">
                <w:rPr>
                  <w:i/>
                </w:rPr>
                <w:t>:&lt;/</w:t>
              </w:r>
              <w:r w:rsidRPr="00B741EA">
                <w:rPr>
                  <w:i/>
                  <w:lang w:val="en-US"/>
                </w:rPr>
                <w:t>label</w:t>
              </w:r>
              <w:r w:rsidRPr="008F790A">
                <w:rPr>
                  <w:i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8F790A">
                <w:rPr>
                  <w:i/>
                </w:rPr>
                <w:t>&gt;</w:t>
              </w:r>
            </w:p>
            <w:p w14:paraId="69B58ECD" w14:textId="77777777" w:rsidR="00190514" w:rsidRPr="002918CC" w:rsidRDefault="00190514" w:rsidP="00190514">
              <w:pPr>
                <w:pStyle w:val="a6"/>
                <w:rPr>
                  <w:i/>
                </w:rPr>
              </w:pPr>
              <w:r w:rsidRPr="008F790A">
                <w:rPr>
                  <w:i/>
                </w:rPr>
                <w:t xml:space="preserve">            </w:t>
              </w:r>
              <w:r w:rsidRPr="002918CC">
                <w:rPr>
                  <w:i/>
                </w:rPr>
                <w:t>&lt;</w:t>
              </w:r>
              <w:r w:rsidRPr="00B741EA">
                <w:rPr>
                  <w:i/>
                  <w:lang w:val="en-US"/>
                </w:rPr>
                <w:t>select</w:t>
              </w:r>
              <w:r w:rsidRPr="002918CC">
                <w:rPr>
                  <w:i/>
                </w:rPr>
                <w:t xml:space="preserve"> </w:t>
              </w:r>
              <w:r w:rsidRPr="00B741EA">
                <w:rPr>
                  <w:i/>
                  <w:lang w:val="en-US"/>
                </w:rPr>
                <w:t>name</w:t>
              </w:r>
              <w:r w:rsidRPr="002918CC">
                <w:rPr>
                  <w:i/>
                </w:rPr>
                <w:t>="</w:t>
              </w:r>
              <w:r w:rsidRPr="00B741EA">
                <w:rPr>
                  <w:i/>
                  <w:lang w:val="en-US"/>
                </w:rPr>
                <w:t>city</w:t>
              </w:r>
              <w:r w:rsidRPr="002918CC">
                <w:rPr>
                  <w:i/>
                </w:rPr>
                <w:t xml:space="preserve">" </w:t>
              </w:r>
              <w:r w:rsidRPr="00B741EA">
                <w:rPr>
                  <w:i/>
                  <w:lang w:val="en-US"/>
                </w:rPr>
                <w:t>id</w:t>
              </w:r>
              <w:r w:rsidRPr="002918CC">
                <w:rPr>
                  <w:i/>
                </w:rPr>
                <w:t>="</w:t>
              </w:r>
              <w:r w:rsidRPr="00B741EA">
                <w:rPr>
                  <w:i/>
                  <w:lang w:val="en-US"/>
                </w:rPr>
                <w:t>city</w:t>
              </w:r>
              <w:r w:rsidRPr="002918CC">
                <w:rPr>
                  <w:i/>
                </w:rPr>
                <w:t xml:space="preserve">" </w:t>
              </w:r>
              <w:r w:rsidRPr="00B741EA">
                <w:rPr>
                  <w:i/>
                  <w:lang w:val="en-US"/>
                </w:rPr>
                <w:t>required</w:t>
              </w:r>
              <w:r w:rsidRPr="002918CC">
                <w:rPr>
                  <w:i/>
                </w:rPr>
                <w:t xml:space="preserve"> </w:t>
              </w:r>
              <w:r w:rsidRPr="00B741EA">
                <w:rPr>
                  <w:i/>
                  <w:lang w:val="en-US"/>
                </w:rPr>
                <w:t>title</w:t>
              </w:r>
              <w:r w:rsidRPr="002918CC">
                <w:rPr>
                  <w:i/>
                </w:rPr>
                <w:t xml:space="preserve">="* </w:t>
              </w:r>
              <w:r w:rsidRPr="00B741EA">
                <w:rPr>
                  <w:i/>
                </w:rPr>
                <w:t>Выберите</w:t>
              </w:r>
              <w:r w:rsidRPr="002918CC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область</w:t>
              </w:r>
              <w:r w:rsidRPr="002918CC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Вашего</w:t>
              </w:r>
              <w:r w:rsidRPr="002918CC">
                <w:rPr>
                  <w:i/>
                </w:rPr>
                <w:t xml:space="preserve"> </w:t>
              </w:r>
              <w:r w:rsidRPr="00B741EA">
                <w:rPr>
                  <w:i/>
                </w:rPr>
                <w:t>проживания</w:t>
              </w:r>
              <w:r w:rsidRPr="002918CC">
                <w:rPr>
                  <w:i/>
                </w:rPr>
                <w:t>"&gt;</w:t>
              </w:r>
            </w:p>
            <w:p w14:paraId="7534435C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2918CC">
                <w:rPr>
                  <w:i/>
                </w:rPr>
                <w:t xml:space="preserve">             </w:t>
              </w:r>
              <w:r w:rsidRPr="00B741EA">
                <w:rPr>
                  <w:i/>
                  <w:lang w:val="en-US"/>
                </w:rPr>
                <w:t>&lt;option value=""&gt;</w:t>
              </w:r>
              <w:r w:rsidRPr="00B741EA">
                <w:rPr>
                  <w:i/>
                </w:rPr>
                <w:t>Брестская</w:t>
              </w:r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</w:rPr>
                <w:t>обл</w:t>
              </w:r>
              <w:proofErr w:type="spellEnd"/>
              <w:r w:rsidRPr="00B741EA">
                <w:rPr>
                  <w:i/>
                  <w:lang w:val="en-US"/>
                </w:rPr>
                <w:t>.&lt;/option&gt;</w:t>
              </w:r>
            </w:p>
            <w:p w14:paraId="7109080C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 &lt;option value=""&gt;</w:t>
              </w:r>
              <w:r w:rsidRPr="00B741EA">
                <w:rPr>
                  <w:i/>
                </w:rPr>
                <w:t>Витебская</w:t>
              </w:r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</w:rPr>
                <w:t>обл</w:t>
              </w:r>
              <w:proofErr w:type="spellEnd"/>
              <w:r w:rsidRPr="00B741EA">
                <w:rPr>
                  <w:i/>
                  <w:lang w:val="en-US"/>
                </w:rPr>
                <w:t>.&lt;/option&gt;</w:t>
              </w:r>
            </w:p>
            <w:p w14:paraId="0286964B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 &lt;option value=""&gt;</w:t>
              </w:r>
              <w:r w:rsidRPr="00B741EA">
                <w:rPr>
                  <w:i/>
                </w:rPr>
                <w:t>Гомельская</w:t>
              </w:r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</w:rPr>
                <w:t>обл</w:t>
              </w:r>
              <w:proofErr w:type="spellEnd"/>
              <w:r w:rsidRPr="00B741EA">
                <w:rPr>
                  <w:i/>
                  <w:lang w:val="en-US"/>
                </w:rPr>
                <w:t>.&lt;/option&gt;</w:t>
              </w:r>
            </w:p>
            <w:p w14:paraId="00407E50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 &lt;option value=""&gt;</w:t>
              </w:r>
              <w:proofErr w:type="spellStart"/>
              <w:r w:rsidRPr="00B741EA">
                <w:rPr>
                  <w:i/>
                </w:rPr>
                <w:t>Гродненкская</w:t>
              </w:r>
              <w:proofErr w:type="spellEnd"/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</w:rPr>
                <w:t>обл</w:t>
              </w:r>
              <w:proofErr w:type="spellEnd"/>
              <w:r w:rsidRPr="00B741EA">
                <w:rPr>
                  <w:i/>
                  <w:lang w:val="en-US"/>
                </w:rPr>
                <w:t>.&lt;/option&gt;</w:t>
              </w:r>
            </w:p>
            <w:p w14:paraId="453A65FB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 &lt;option value=""&gt;</w:t>
              </w:r>
              <w:r w:rsidRPr="00B741EA">
                <w:rPr>
                  <w:i/>
                </w:rPr>
                <w:t>Минская</w:t>
              </w:r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</w:rPr>
                <w:t>обл</w:t>
              </w:r>
              <w:proofErr w:type="spellEnd"/>
              <w:r w:rsidRPr="00B741EA">
                <w:rPr>
                  <w:i/>
                  <w:lang w:val="en-US"/>
                </w:rPr>
                <w:t>.&lt;/option&gt;</w:t>
              </w:r>
            </w:p>
            <w:p w14:paraId="6C673161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 &lt;option value="" selected</w:t>
              </w:r>
              <w:r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г</w:t>
              </w:r>
              <w:r w:rsidRPr="00B741EA">
                <w:rPr>
                  <w:i/>
                  <w:lang w:val="en-US"/>
                </w:rPr>
                <w:t>.</w:t>
              </w:r>
              <w:r w:rsidRPr="00B741EA">
                <w:rPr>
                  <w:i/>
                </w:rPr>
                <w:t>Минск</w:t>
              </w:r>
              <w:r w:rsidRPr="00B741EA">
                <w:rPr>
                  <w:i/>
                  <w:lang w:val="en-US"/>
                </w:rPr>
                <w:t>&lt;/option&gt;</w:t>
              </w:r>
            </w:p>
            <w:p w14:paraId="4DDE5910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 &lt;option value=""&gt;</w:t>
              </w:r>
              <w:r w:rsidRPr="00B741EA">
                <w:rPr>
                  <w:i/>
                </w:rPr>
                <w:t>Могилевская</w:t>
              </w:r>
              <w:r w:rsidRPr="00B741EA">
                <w:rPr>
                  <w:i/>
                  <w:lang w:val="en-US"/>
                </w:rPr>
                <w:t xml:space="preserve"> </w:t>
              </w:r>
              <w:proofErr w:type="spellStart"/>
              <w:r w:rsidRPr="00B741EA">
                <w:rPr>
                  <w:i/>
                </w:rPr>
                <w:t>обл</w:t>
              </w:r>
              <w:proofErr w:type="spellEnd"/>
              <w:r w:rsidRPr="00B741EA">
                <w:rPr>
                  <w:i/>
                  <w:lang w:val="en-US"/>
                </w:rPr>
                <w:t>.&lt;/option&gt;</w:t>
              </w:r>
            </w:p>
            <w:p w14:paraId="660B9A58" w14:textId="77777777" w:rsidR="00190514" w:rsidRPr="002918CC" w:rsidRDefault="00190514" w:rsidP="00190514">
              <w:pPr>
                <w:pStyle w:val="a6"/>
                <w:rPr>
                  <w:i/>
                </w:rPr>
              </w:pPr>
              <w:r w:rsidRPr="00B741EA">
                <w:rPr>
                  <w:i/>
                  <w:lang w:val="en-US"/>
                </w:rPr>
                <w:t xml:space="preserve">            </w:t>
              </w:r>
              <w:r w:rsidRPr="002918CC">
                <w:rPr>
                  <w:i/>
                </w:rPr>
                <w:t>&lt;/</w:t>
              </w:r>
              <w:proofErr w:type="gramStart"/>
              <w:r w:rsidRPr="00B741EA">
                <w:rPr>
                  <w:i/>
                  <w:lang w:val="en-US"/>
                </w:rPr>
                <w:t>select</w:t>
              </w:r>
              <w:r w:rsidRPr="002918CC">
                <w:rPr>
                  <w:i/>
                </w:rPr>
                <w:t>&gt;&lt;</w:t>
              </w:r>
              <w:proofErr w:type="spellStart"/>
              <w:proofErr w:type="gramEnd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2918CC">
                <w:rPr>
                  <w:i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2918CC">
                <w:rPr>
                  <w:i/>
                </w:rPr>
                <w:t>&gt;</w:t>
              </w:r>
            </w:p>
            <w:p w14:paraId="662D1282" w14:textId="77777777" w:rsidR="00190514" w:rsidRDefault="00190514" w:rsidP="00190514">
              <w:pPr>
                <w:pStyle w:val="a6"/>
              </w:pPr>
              <w:r>
                <w:t xml:space="preserve">Поле со средним баллом диплома может содержать только значения от 4 до 10. Зададим это с помощью </w:t>
              </w:r>
              <w:r w:rsidRPr="008F790A">
                <w:rPr>
                  <w:lang w:val="en-US"/>
                </w:rPr>
                <w:t>min</w:t>
              </w:r>
              <w:r w:rsidRPr="008F790A">
                <w:t xml:space="preserve">="4" </w:t>
              </w:r>
              <w:r w:rsidRPr="008F790A">
                <w:rPr>
                  <w:lang w:val="en-US"/>
                </w:rPr>
                <w:t>max</w:t>
              </w:r>
              <w:r w:rsidRPr="008F790A">
                <w:t>="10".</w:t>
              </w:r>
              <w:r>
                <w:rPr>
                  <w:i/>
                </w:rPr>
                <w:t xml:space="preserve"> </w:t>
              </w:r>
              <w:r>
                <w:t xml:space="preserve">Шаг будет равен 0,1 </w:t>
              </w:r>
              <w:proofErr w:type="spellStart"/>
              <w:r w:rsidRPr="008F790A">
                <w:t>step</w:t>
              </w:r>
              <w:proofErr w:type="spellEnd"/>
              <w:r w:rsidRPr="008F790A">
                <w:t>="0.1"</w:t>
              </w:r>
              <w:r>
                <w:t xml:space="preserve">. </w:t>
              </w:r>
            </w:p>
            <w:p w14:paraId="6A2BFEAF" w14:textId="77777777" w:rsidR="00190514" w:rsidRPr="008F790A" w:rsidRDefault="00190514" w:rsidP="00190514">
              <w:pPr>
                <w:pStyle w:val="a6"/>
              </w:pPr>
              <w:r>
                <w:t xml:space="preserve">Хотелось бы еще задать максимальное количество вводимых символов, но именно для типа поля </w:t>
              </w:r>
              <w:r>
                <w:rPr>
                  <w:lang w:val="en-US"/>
                </w:rPr>
                <w:t>number</w:t>
              </w:r>
              <w:r w:rsidRPr="008F790A">
                <w:t xml:space="preserve"> </w:t>
              </w:r>
              <w:r>
                <w:t>это будет работать не во всех браузерах.</w:t>
              </w:r>
            </w:p>
            <w:p w14:paraId="34D66A46" w14:textId="77777777" w:rsidR="00190514" w:rsidRPr="008F790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8F790A">
                <w:rPr>
                  <w:i/>
                </w:rPr>
                <w:t xml:space="preserve">            </w:t>
              </w:r>
              <w:r w:rsidRPr="008F790A">
                <w:rPr>
                  <w:i/>
                  <w:lang w:val="en-US"/>
                </w:rPr>
                <w:t>&lt;</w:t>
              </w:r>
              <w:r w:rsidRPr="00B741EA">
                <w:rPr>
                  <w:i/>
                  <w:lang w:val="en-US"/>
                </w:rPr>
                <w:t>label</w:t>
              </w:r>
              <w:r w:rsidRPr="008F790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  <w:lang w:val="en-US"/>
                </w:rPr>
                <w:t>for</w:t>
              </w:r>
              <w:r w:rsidRPr="008F790A">
                <w:rPr>
                  <w:i/>
                  <w:lang w:val="en-US"/>
                </w:rPr>
                <w:t>="</w:t>
              </w:r>
              <w:r w:rsidRPr="00B741EA">
                <w:rPr>
                  <w:i/>
                  <w:lang w:val="en-US"/>
                </w:rPr>
                <w:t>diploma</w:t>
              </w:r>
              <w:r w:rsidRPr="008F790A">
                <w:rPr>
                  <w:i/>
                  <w:lang w:val="en-US"/>
                </w:rPr>
                <w:t xml:space="preserve">"&gt;* </w:t>
              </w:r>
              <w:r w:rsidRPr="00B741EA">
                <w:rPr>
                  <w:i/>
                </w:rPr>
                <w:t>Средний</w:t>
              </w:r>
              <w:r w:rsidRPr="008F790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балл</w:t>
              </w:r>
              <w:r w:rsidRPr="008F790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диплома</w:t>
              </w:r>
              <w:r w:rsidRPr="008F790A">
                <w:rPr>
                  <w:i/>
                  <w:lang w:val="en-US"/>
                </w:rPr>
                <w:t>:&lt;/</w:t>
              </w:r>
              <w:r w:rsidRPr="00B741EA">
                <w:rPr>
                  <w:i/>
                  <w:lang w:val="en-US"/>
                </w:rPr>
                <w:t>label</w:t>
              </w:r>
              <w:r w:rsidRPr="008F790A">
                <w:rPr>
                  <w:i/>
                  <w:lang w:val="en-US"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8F790A">
                <w:rPr>
                  <w:i/>
                  <w:lang w:val="en-US"/>
                </w:rPr>
                <w:t>&gt;</w:t>
              </w:r>
            </w:p>
            <w:p w14:paraId="20B7CC15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8F790A">
                <w:rPr>
                  <w:i/>
                  <w:lang w:val="en-US"/>
                </w:rPr>
                <w:t xml:space="preserve">            </w:t>
              </w:r>
              <w:r w:rsidRPr="00B741EA">
                <w:rPr>
                  <w:i/>
                  <w:lang w:val="en-US"/>
                </w:rPr>
                <w:t>&lt;input type="number" id="diploma" name="diploma" min="4" max="10" step="0.1" required title="</w:t>
              </w:r>
              <w:r w:rsidRPr="00B741EA">
                <w:rPr>
                  <w:i/>
                </w:rPr>
                <w:t>Введите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средний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балл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Вашего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диплома</w:t>
              </w:r>
              <w:r w:rsidRPr="00B741EA">
                <w:rPr>
                  <w:i/>
                  <w:lang w:val="en-US"/>
                </w:rPr>
                <w:t>" placeholder="</w:t>
              </w:r>
              <w:r w:rsidRPr="00B741EA">
                <w:rPr>
                  <w:i/>
                </w:rPr>
                <w:t>Средний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балл</w:t>
              </w:r>
              <w:r w:rsidRPr="00B741EA">
                <w:rPr>
                  <w:i/>
                  <w:lang w:val="en-US"/>
                </w:rPr>
                <w:t>"&gt;&lt;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461D1480" w14:textId="77777777" w:rsidR="00190514" w:rsidRPr="008F790A" w:rsidRDefault="00190514" w:rsidP="00190514">
              <w:pPr>
                <w:pStyle w:val="a6"/>
              </w:pPr>
              <w:r>
                <w:t xml:space="preserve">Поле с цветом представляет собой самое простое поле, для которого можно указать только </w:t>
              </w:r>
              <w:r>
                <w:rPr>
                  <w:lang w:val="en-US"/>
                </w:rPr>
                <w:t>id</w:t>
              </w:r>
              <w:r w:rsidRPr="008F790A">
                <w:t xml:space="preserve">, </w:t>
              </w:r>
              <w:r>
                <w:rPr>
                  <w:lang w:val="en-US"/>
                </w:rPr>
                <w:t>name</w:t>
              </w:r>
              <w:r w:rsidRPr="008F790A">
                <w:t xml:space="preserve"> </w:t>
              </w:r>
              <w:r>
                <w:t xml:space="preserve">и </w:t>
              </w:r>
              <w:r>
                <w:rPr>
                  <w:lang w:val="en-US"/>
                </w:rPr>
                <w:t>title</w:t>
              </w:r>
              <w:r w:rsidRPr="008F790A">
                <w:t>.</w:t>
              </w:r>
            </w:p>
            <w:p w14:paraId="64A8484A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8F790A">
                <w:rPr>
                  <w:i/>
                </w:rPr>
                <w:t xml:space="preserve">            </w:t>
              </w:r>
              <w:r w:rsidRPr="00B741EA">
                <w:rPr>
                  <w:i/>
                  <w:lang w:val="en-US"/>
                </w:rPr>
                <w:t xml:space="preserve">&lt;label for="color"&gt;* </w:t>
              </w:r>
              <w:r w:rsidRPr="00B741EA">
                <w:rPr>
                  <w:i/>
                </w:rPr>
                <w:t>Ваш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любимый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цвет</w:t>
              </w:r>
              <w:r w:rsidRPr="00B741EA">
                <w:rPr>
                  <w:i/>
                  <w:lang w:val="en-US"/>
                </w:rPr>
                <w:t>:&lt;/label&gt;&lt;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26EA3E43" w14:textId="77777777" w:rsidR="00190514" w:rsidRPr="00B741EA" w:rsidRDefault="00190514" w:rsidP="00190514">
              <w:pPr>
                <w:pStyle w:val="a6"/>
                <w:rPr>
                  <w:i/>
                  <w:lang w:val="en-US"/>
                </w:rPr>
              </w:pPr>
              <w:r w:rsidRPr="00B741EA">
                <w:rPr>
                  <w:i/>
                  <w:lang w:val="en-US"/>
                </w:rPr>
                <w:t xml:space="preserve">            &lt;input type="color" id="color" name="color" title="</w:t>
              </w:r>
              <w:r w:rsidRPr="00B741EA">
                <w:rPr>
                  <w:i/>
                </w:rPr>
                <w:t>Выберите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Ваш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любимый</w:t>
              </w:r>
              <w:r w:rsidRPr="00B741EA">
                <w:rPr>
                  <w:i/>
                  <w:lang w:val="en-US"/>
                </w:rPr>
                <w:t xml:space="preserve"> </w:t>
              </w:r>
              <w:r w:rsidRPr="00B741EA">
                <w:rPr>
                  <w:i/>
                </w:rPr>
                <w:t>цвет</w:t>
              </w:r>
              <w:r w:rsidRPr="00B741EA">
                <w:rPr>
                  <w:i/>
                  <w:lang w:val="en-US"/>
                </w:rPr>
                <w:t>:"&gt;&lt;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&gt;&lt;</w:t>
              </w:r>
              <w:proofErr w:type="spellStart"/>
              <w:r w:rsidRPr="00B741EA">
                <w:rPr>
                  <w:i/>
                  <w:lang w:val="en-US"/>
                </w:rPr>
                <w:t>br</w:t>
              </w:r>
              <w:proofErr w:type="spellEnd"/>
              <w:r w:rsidRPr="00B741EA">
                <w:rPr>
                  <w:i/>
                  <w:lang w:val="en-US"/>
                </w:rPr>
                <w:t>&gt;</w:t>
              </w:r>
            </w:p>
            <w:p w14:paraId="03636217" w14:textId="77777777" w:rsidR="00190514" w:rsidRDefault="00190514" w:rsidP="00190514">
              <w:pPr>
                <w:pStyle w:val="a6"/>
                <w:rPr>
                  <w:i/>
                </w:rPr>
              </w:pPr>
              <w:r w:rsidRPr="00B741EA">
                <w:rPr>
                  <w:i/>
                  <w:lang w:val="en-US"/>
                </w:rPr>
                <w:t xml:space="preserve">        </w:t>
              </w:r>
              <w:r w:rsidRPr="00B741EA">
                <w:rPr>
                  <w:i/>
                </w:rPr>
                <w:t>&lt;/</w:t>
              </w:r>
              <w:proofErr w:type="spellStart"/>
              <w:r w:rsidRPr="00B741EA">
                <w:rPr>
                  <w:i/>
                </w:rPr>
                <w:t>fieldset</w:t>
              </w:r>
              <w:proofErr w:type="spellEnd"/>
              <w:r w:rsidRPr="00B741EA">
                <w:rPr>
                  <w:i/>
                </w:rPr>
                <w:t>&gt;</w:t>
              </w:r>
            </w:p>
            <w:p w14:paraId="16B6C65A" w14:textId="77777777" w:rsidR="00190514" w:rsidRDefault="00190514" w:rsidP="00190514">
              <w:pPr>
                <w:pStyle w:val="a6"/>
              </w:pPr>
              <w:r>
                <w:t>Результат создания третьего блока (рисунок 3</w:t>
              </w:r>
              <w:r w:rsidRPr="00252EC5">
                <w:t>9</w:t>
              </w:r>
              <w:r>
                <w:t>):</w:t>
              </w:r>
            </w:p>
            <w:p w14:paraId="7CE434CC" w14:textId="77777777" w:rsidR="00190514" w:rsidRDefault="00190514" w:rsidP="00190514">
              <w:pPr>
                <w:pStyle w:val="a6"/>
                <w:rPr>
                  <w:noProof/>
                </w:rPr>
              </w:pPr>
            </w:p>
            <w:p w14:paraId="59CA6899" w14:textId="77777777" w:rsidR="00190514" w:rsidRDefault="00190514" w:rsidP="00190514">
              <w:pPr>
                <w:pStyle w:val="a6"/>
                <w:keepNext/>
                <w:jc w:val="center"/>
              </w:pPr>
              <w:r>
                <w:rPr>
                  <w:noProof/>
                </w:rPr>
                <w:lastRenderedPageBreak/>
                <w:drawing>
                  <wp:inline distT="0" distB="0" distL="0" distR="0" wp14:anchorId="0EE09123" wp14:editId="582C9C0B">
                    <wp:extent cx="4371975" cy="2822683"/>
                    <wp:effectExtent l="0" t="0" r="0" b="0"/>
                    <wp:docPr id="59" name="Рисунок 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38"/>
                            <a:srcRect t="40122" r="67940" b="23077"/>
                            <a:stretch/>
                          </pic:blipFill>
                          <pic:spPr bwMode="auto">
                            <a:xfrm>
                              <a:off x="0" y="0"/>
                              <a:ext cx="4375522" cy="282497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451BA467" w14:textId="77777777" w:rsidR="00190514" w:rsidRPr="002546E0" w:rsidRDefault="00190514" w:rsidP="00190514">
              <w:pPr>
                <w:pStyle w:val="a6"/>
                <w:keepNext/>
                <w:jc w:val="center"/>
                <w:rPr>
                  <w:sz w:val="24"/>
                  <w:szCs w:val="24"/>
                </w:rPr>
              </w:pPr>
            </w:p>
            <w:p w14:paraId="507ECFB2" w14:textId="77777777" w:rsidR="00190514" w:rsidRPr="00E60A40" w:rsidRDefault="00190514" w:rsidP="00190514">
              <w:pPr>
                <w:pStyle w:val="afd"/>
                <w:spacing w:after="0"/>
                <w:jc w:val="center"/>
                <w:rPr>
                  <w:color w:val="auto"/>
                </w:rPr>
              </w:pPr>
              <w:r w:rsidRPr="00E60A40">
                <w:rPr>
                  <w:color w:val="auto"/>
                </w:rPr>
                <w:t xml:space="preserve">Рисунок </w:t>
              </w:r>
              <w:r w:rsidRPr="00E60A40">
                <w:rPr>
                  <w:color w:val="auto"/>
                </w:rPr>
                <w:fldChar w:fldCharType="begin"/>
              </w:r>
              <w:r w:rsidRPr="00E60A40">
                <w:rPr>
                  <w:color w:val="auto"/>
                </w:rPr>
                <w:instrText xml:space="preserve"> SEQ Рисунок \* ARABIC </w:instrText>
              </w:r>
              <w:r w:rsidRPr="00E60A40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30</w:t>
              </w:r>
              <w:r w:rsidRPr="00E60A40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Создание третьего блока</w:t>
              </w:r>
            </w:p>
            <w:p w14:paraId="2BF2B60F" w14:textId="77777777" w:rsidR="00190514" w:rsidRPr="002546E0" w:rsidRDefault="00190514" w:rsidP="00190514">
              <w:pPr>
                <w:pStyle w:val="a6"/>
                <w:rPr>
                  <w:sz w:val="24"/>
                  <w:szCs w:val="24"/>
                </w:rPr>
              </w:pPr>
            </w:p>
            <w:p w14:paraId="193F217D" w14:textId="77777777" w:rsidR="00190514" w:rsidRDefault="00190514" w:rsidP="00190514">
              <w:pPr>
                <w:pStyle w:val="a6"/>
              </w:pPr>
              <w:r>
                <w:t>Четвертый блок (рисунок 39):</w:t>
              </w:r>
            </w:p>
            <w:p w14:paraId="25F46931" w14:textId="77777777" w:rsidR="00190514" w:rsidRPr="00CC1FBD" w:rsidRDefault="00190514" w:rsidP="00190514">
              <w:pPr>
                <w:pStyle w:val="a6"/>
              </w:pPr>
              <w:r>
                <w:t xml:space="preserve">Дата и время. Вы уже должны </w:t>
              </w:r>
              <w:proofErr w:type="gramStart"/>
              <w:r>
                <w:t>понимать</w:t>
              </w:r>
              <w:proofErr w:type="gramEnd"/>
              <w:r>
                <w:t xml:space="preserve"> как задается это поле, в нем нет ничего сложного.</w:t>
              </w:r>
            </w:p>
            <w:p w14:paraId="2C7439CB" w14:textId="77777777" w:rsidR="00190514" w:rsidRPr="002918CC" w:rsidRDefault="00190514" w:rsidP="00190514">
              <w:pPr>
                <w:pStyle w:val="a6"/>
                <w:rPr>
                  <w:lang w:val="en-US"/>
                </w:rPr>
              </w:pPr>
              <w:r w:rsidRPr="002918CC">
                <w:rPr>
                  <w:lang w:val="en-US"/>
                </w:rPr>
                <w:t>&lt;</w:t>
              </w:r>
              <w:proofErr w:type="spellStart"/>
              <w:r w:rsidRPr="00CC1FBD">
                <w:rPr>
                  <w:lang w:val="en-US"/>
                </w:rPr>
                <w:t>fieldset</w:t>
              </w:r>
              <w:proofErr w:type="spellEnd"/>
              <w:r w:rsidRPr="002918CC">
                <w:rPr>
                  <w:lang w:val="en-US"/>
                </w:rPr>
                <w:t>&gt;</w:t>
              </w:r>
            </w:p>
            <w:p w14:paraId="01D9F50B" w14:textId="77777777" w:rsidR="00190514" w:rsidRPr="00CC1FBD" w:rsidRDefault="00190514" w:rsidP="00190514">
              <w:pPr>
                <w:pStyle w:val="a6"/>
                <w:rPr>
                  <w:lang w:val="en-US"/>
                </w:rPr>
              </w:pPr>
              <w:r w:rsidRPr="002918CC">
                <w:rPr>
                  <w:lang w:val="en-US"/>
                </w:rPr>
                <w:t xml:space="preserve">            </w:t>
              </w:r>
              <w:r w:rsidRPr="00CC1FBD">
                <w:rPr>
                  <w:lang w:val="en-US"/>
                </w:rPr>
                <w:t>&lt;legend class="legend"&gt;</w:t>
              </w:r>
              <w:r>
                <w:t>Дополнительно</w:t>
              </w:r>
              <w:r w:rsidRPr="00CC1FBD">
                <w:rPr>
                  <w:lang w:val="en-US"/>
                </w:rPr>
                <w:t>&lt;/legend&gt;</w:t>
              </w:r>
            </w:p>
            <w:p w14:paraId="219A67BC" w14:textId="77777777" w:rsidR="00190514" w:rsidRDefault="00190514" w:rsidP="00190514">
              <w:pPr>
                <w:pStyle w:val="a6"/>
              </w:pPr>
              <w:r w:rsidRPr="002918CC">
                <w:rPr>
                  <w:lang w:val="en-US"/>
                </w:rPr>
                <w:t xml:space="preserve">            </w:t>
              </w:r>
              <w:r>
                <w:t>&lt;</w:t>
              </w:r>
              <w:proofErr w:type="spellStart"/>
              <w:r>
                <w:t>label</w:t>
              </w:r>
              <w:proofErr w:type="spellEnd"/>
              <w:r>
                <w:t xml:space="preserve"> </w:t>
              </w:r>
              <w:proofErr w:type="spellStart"/>
              <w:r>
                <w:t>for</w:t>
              </w:r>
              <w:proofErr w:type="spellEnd"/>
              <w:r>
                <w:t>="</w:t>
              </w:r>
              <w:proofErr w:type="spellStart"/>
              <w:r>
                <w:t>datetime</w:t>
              </w:r>
              <w:proofErr w:type="spellEnd"/>
              <w:proofErr w:type="gramStart"/>
              <w:r>
                <w:t>"&gt;*</w:t>
              </w:r>
              <w:proofErr w:type="gramEnd"/>
              <w:r>
                <w:t xml:space="preserve"> Дата и время регистрации:&lt;/</w:t>
              </w:r>
              <w:proofErr w:type="spellStart"/>
              <w:r>
                <w:t>label</w:t>
              </w:r>
              <w:proofErr w:type="spellEnd"/>
              <w:r>
                <w:t>&gt;&lt;</w:t>
              </w:r>
              <w:proofErr w:type="spellStart"/>
              <w:r>
                <w:t>br</w:t>
              </w:r>
              <w:proofErr w:type="spellEnd"/>
              <w:r>
                <w:t>&gt;</w:t>
              </w:r>
            </w:p>
            <w:p w14:paraId="3B8A6EBE" w14:textId="77777777" w:rsidR="00190514" w:rsidRPr="00CC1FBD" w:rsidRDefault="00190514" w:rsidP="00190514">
              <w:pPr>
                <w:pStyle w:val="a6"/>
                <w:rPr>
                  <w:lang w:val="en-US"/>
                </w:rPr>
              </w:pPr>
              <w:r>
                <w:t xml:space="preserve">            </w:t>
              </w:r>
              <w:r w:rsidRPr="00CC1FBD">
                <w:rPr>
                  <w:lang w:val="en-US"/>
                </w:rPr>
                <w:t>&lt;input type="datetime-local" required id="datetime" name="datetime" title="</w:t>
              </w:r>
              <w:r>
                <w:t>Введите</w:t>
              </w:r>
              <w:r w:rsidRPr="00CC1FBD">
                <w:rPr>
                  <w:lang w:val="en-US"/>
                </w:rPr>
                <w:t xml:space="preserve"> </w:t>
              </w:r>
              <w:r>
                <w:t>дату</w:t>
              </w:r>
              <w:r w:rsidRPr="00CC1FBD">
                <w:rPr>
                  <w:lang w:val="en-US"/>
                </w:rPr>
                <w:t xml:space="preserve"> </w:t>
              </w:r>
              <w:r>
                <w:t>и</w:t>
              </w:r>
              <w:r w:rsidRPr="00CC1FBD">
                <w:rPr>
                  <w:lang w:val="en-US"/>
                </w:rPr>
                <w:t xml:space="preserve"> </w:t>
              </w:r>
              <w:r>
                <w:t>время</w:t>
              </w:r>
              <w:r w:rsidRPr="00CC1FBD">
                <w:rPr>
                  <w:lang w:val="en-US"/>
                </w:rPr>
                <w:t xml:space="preserve"> </w:t>
              </w:r>
              <w:r>
                <w:t>регистрации</w:t>
              </w:r>
              <w:r w:rsidRPr="00CC1FBD">
                <w:rPr>
                  <w:lang w:val="en-US"/>
                </w:rPr>
                <w:t>"&gt;&lt;</w:t>
              </w:r>
              <w:proofErr w:type="spellStart"/>
              <w:r w:rsidRPr="00CC1FBD">
                <w:rPr>
                  <w:lang w:val="en-US"/>
                </w:rPr>
                <w:t>br</w:t>
              </w:r>
              <w:proofErr w:type="spellEnd"/>
              <w:r w:rsidRPr="00CC1FBD">
                <w:rPr>
                  <w:lang w:val="en-US"/>
                </w:rPr>
                <w:t>&gt;&lt;</w:t>
              </w:r>
              <w:proofErr w:type="spellStart"/>
              <w:r w:rsidRPr="00CC1FBD">
                <w:rPr>
                  <w:lang w:val="en-US"/>
                </w:rPr>
                <w:t>br</w:t>
              </w:r>
              <w:proofErr w:type="spellEnd"/>
              <w:r w:rsidRPr="00CC1FBD">
                <w:rPr>
                  <w:lang w:val="en-US"/>
                </w:rPr>
                <w:t>&gt;</w:t>
              </w:r>
            </w:p>
            <w:p w14:paraId="48C73887" w14:textId="77777777" w:rsidR="00190514" w:rsidRDefault="00190514" w:rsidP="00190514">
              <w:pPr>
                <w:pStyle w:val="a6"/>
                <w:rPr>
                  <w:lang w:val="en-US"/>
                </w:rPr>
              </w:pPr>
            </w:p>
            <w:p w14:paraId="1DD07427" w14:textId="77777777" w:rsidR="00190514" w:rsidRPr="00926458" w:rsidRDefault="00190514" w:rsidP="00190514">
              <w:pPr>
                <w:pStyle w:val="a6"/>
              </w:pPr>
              <w:r>
                <w:t xml:space="preserve">Далее создадим текстовое поле. Но не обычное, а многострочное. Оно задается с помощью отдельного тега </w:t>
              </w:r>
              <w:proofErr w:type="spellStart"/>
              <w:r>
                <w:rPr>
                  <w:lang w:val="en-US"/>
                </w:rPr>
                <w:t>textarea</w:t>
              </w:r>
              <w:proofErr w:type="spellEnd"/>
              <w:r w:rsidRPr="00926458">
                <w:t>.</w:t>
              </w:r>
              <w:r>
                <w:t xml:space="preserve"> Ему сразу можно задать количество строк и столбцов </w:t>
              </w:r>
              <w:proofErr w:type="spellStart"/>
              <w:r w:rsidRPr="00926458">
                <w:t>cols</w:t>
              </w:r>
              <w:proofErr w:type="spellEnd"/>
              <w:r w:rsidRPr="00926458">
                <w:t xml:space="preserve">="70" </w:t>
              </w:r>
              <w:proofErr w:type="spellStart"/>
              <w:r w:rsidRPr="00926458">
                <w:t>rows</w:t>
              </w:r>
              <w:proofErr w:type="spellEnd"/>
              <w:r w:rsidRPr="00926458">
                <w:t>="10"</w:t>
              </w:r>
              <w:r>
                <w:t>. Именно такого размера оно и будет отображаться на веб-странице.</w:t>
              </w:r>
            </w:p>
            <w:p w14:paraId="6104BF3A" w14:textId="77777777" w:rsidR="00190514" w:rsidRPr="00926458" w:rsidRDefault="00190514" w:rsidP="00190514">
              <w:pPr>
                <w:pStyle w:val="a6"/>
              </w:pPr>
              <w:r w:rsidRPr="00926458">
                <w:t xml:space="preserve">            &lt;</w:t>
              </w:r>
              <w:r w:rsidRPr="00CC1FBD">
                <w:rPr>
                  <w:lang w:val="en-US"/>
                </w:rPr>
                <w:t>label</w:t>
              </w:r>
              <w:r w:rsidRPr="00926458">
                <w:t xml:space="preserve"> </w:t>
              </w:r>
              <w:r w:rsidRPr="00CC1FBD">
                <w:rPr>
                  <w:lang w:val="en-US"/>
                </w:rPr>
                <w:t>for</w:t>
              </w:r>
              <w:r w:rsidRPr="00926458">
                <w:t>="</w:t>
              </w:r>
              <w:proofErr w:type="spellStart"/>
              <w:r w:rsidRPr="00CC1FBD">
                <w:rPr>
                  <w:lang w:val="en-US"/>
                </w:rPr>
                <w:t>conferention</w:t>
              </w:r>
              <w:proofErr w:type="spellEnd"/>
              <w:proofErr w:type="gramStart"/>
              <w:r w:rsidRPr="00926458">
                <w:t>"&gt;</w:t>
              </w:r>
              <w:r>
                <w:t>Участие</w:t>
              </w:r>
              <w:proofErr w:type="gramEnd"/>
              <w:r w:rsidRPr="00926458">
                <w:t xml:space="preserve"> </w:t>
              </w:r>
              <w:r>
                <w:t>в</w:t>
              </w:r>
              <w:r w:rsidRPr="00926458">
                <w:t xml:space="preserve"> </w:t>
              </w:r>
              <w:r>
                <w:t>конференциях</w:t>
              </w:r>
              <w:r w:rsidRPr="00926458">
                <w:t>:&lt;/</w:t>
              </w:r>
              <w:r w:rsidRPr="00CC1FBD">
                <w:rPr>
                  <w:lang w:val="en-US"/>
                </w:rPr>
                <w:t>label</w:t>
              </w:r>
              <w:r w:rsidRPr="00926458">
                <w:t>&gt;&lt;</w:t>
              </w:r>
              <w:proofErr w:type="spellStart"/>
              <w:r w:rsidRPr="00CC1FBD">
                <w:rPr>
                  <w:lang w:val="en-US"/>
                </w:rPr>
                <w:t>br</w:t>
              </w:r>
              <w:proofErr w:type="spellEnd"/>
              <w:r w:rsidRPr="00926458">
                <w:t>&gt;</w:t>
              </w:r>
            </w:p>
            <w:p w14:paraId="0E2903B8" w14:textId="77777777" w:rsidR="00190514" w:rsidRPr="002918CC" w:rsidRDefault="00190514" w:rsidP="00190514">
              <w:pPr>
                <w:pStyle w:val="a6"/>
              </w:pPr>
              <w:r w:rsidRPr="00926458">
                <w:t xml:space="preserve">            </w:t>
              </w:r>
              <w:r w:rsidRPr="002918CC">
                <w:t>&lt;</w:t>
              </w:r>
              <w:proofErr w:type="spellStart"/>
              <w:r w:rsidRPr="00CC1FBD">
                <w:rPr>
                  <w:lang w:val="en-US"/>
                </w:rPr>
                <w:t>textarea</w:t>
              </w:r>
              <w:proofErr w:type="spellEnd"/>
              <w:r w:rsidRPr="002918CC">
                <w:t xml:space="preserve"> </w:t>
              </w:r>
              <w:r w:rsidRPr="00CC1FBD">
                <w:rPr>
                  <w:lang w:val="en-US"/>
                </w:rPr>
                <w:t>name</w:t>
              </w:r>
              <w:r w:rsidRPr="002918CC">
                <w:t>="</w:t>
              </w:r>
              <w:proofErr w:type="spellStart"/>
              <w:r w:rsidRPr="00CC1FBD">
                <w:rPr>
                  <w:lang w:val="en-US"/>
                </w:rPr>
                <w:t>conferention</w:t>
              </w:r>
              <w:proofErr w:type="spellEnd"/>
              <w:r w:rsidRPr="002918CC">
                <w:t xml:space="preserve">" </w:t>
              </w:r>
              <w:r w:rsidRPr="00CC1FBD">
                <w:rPr>
                  <w:lang w:val="en-US"/>
                </w:rPr>
                <w:t>id</w:t>
              </w:r>
              <w:r w:rsidRPr="002918CC">
                <w:t>="</w:t>
              </w:r>
              <w:proofErr w:type="spellStart"/>
              <w:r w:rsidRPr="00CC1FBD">
                <w:rPr>
                  <w:lang w:val="en-US"/>
                </w:rPr>
                <w:t>conferention</w:t>
              </w:r>
              <w:proofErr w:type="spellEnd"/>
              <w:r w:rsidRPr="002918CC">
                <w:t xml:space="preserve">" </w:t>
              </w:r>
              <w:r w:rsidRPr="00CC1FBD">
                <w:rPr>
                  <w:lang w:val="en-US"/>
                </w:rPr>
                <w:t>cols</w:t>
              </w:r>
              <w:r w:rsidRPr="002918CC">
                <w:t xml:space="preserve">="70" </w:t>
              </w:r>
              <w:r w:rsidRPr="00CC1FBD">
                <w:rPr>
                  <w:lang w:val="en-US"/>
                </w:rPr>
                <w:t>rows</w:t>
              </w:r>
              <w:r w:rsidRPr="002918CC">
                <w:t xml:space="preserve">="10" </w:t>
              </w:r>
              <w:r w:rsidRPr="00CC1FBD">
                <w:rPr>
                  <w:lang w:val="en-US"/>
                </w:rPr>
                <w:t>title</w:t>
              </w:r>
              <w:r w:rsidRPr="002918CC">
                <w:t>="</w:t>
              </w:r>
              <w:r>
                <w:t>Введите</w:t>
              </w:r>
              <w:r w:rsidRPr="002918CC">
                <w:t xml:space="preserve"> </w:t>
              </w:r>
              <w:r>
                <w:t>названия</w:t>
              </w:r>
              <w:r w:rsidRPr="002918CC">
                <w:t xml:space="preserve"> </w:t>
              </w:r>
              <w:r>
                <w:t>конференций</w:t>
              </w:r>
              <w:r w:rsidRPr="002918CC">
                <w:t xml:space="preserve">, </w:t>
              </w:r>
              <w:r>
                <w:t>в</w:t>
              </w:r>
              <w:r w:rsidRPr="002918CC">
                <w:t xml:space="preserve"> </w:t>
              </w:r>
              <w:r>
                <w:t>которых</w:t>
              </w:r>
              <w:r w:rsidRPr="002918CC">
                <w:t xml:space="preserve"> </w:t>
              </w:r>
              <w:r>
                <w:t>Вы</w:t>
              </w:r>
              <w:r w:rsidRPr="002918CC">
                <w:t xml:space="preserve"> </w:t>
              </w:r>
              <w:r>
                <w:t>принимали</w:t>
              </w:r>
              <w:r w:rsidRPr="002918CC">
                <w:t xml:space="preserve"> </w:t>
              </w:r>
              <w:r>
                <w:t>участие</w:t>
              </w:r>
              <w:r w:rsidRPr="002918CC">
                <w:t xml:space="preserve">, </w:t>
              </w:r>
              <w:r>
                <w:t>и</w:t>
              </w:r>
              <w:r w:rsidRPr="002918CC">
                <w:t xml:space="preserve"> </w:t>
              </w:r>
              <w:r>
                <w:t>темы</w:t>
              </w:r>
              <w:r w:rsidRPr="002918CC">
                <w:t xml:space="preserve"> </w:t>
              </w:r>
              <w:r>
                <w:t>Ваших</w:t>
              </w:r>
              <w:r w:rsidRPr="002918CC">
                <w:t xml:space="preserve"> </w:t>
              </w:r>
              <w:r>
                <w:t>выступлений</w:t>
              </w:r>
              <w:proofErr w:type="gramStart"/>
              <w:r w:rsidRPr="002918CC">
                <w:t>"&gt;&lt;</w:t>
              </w:r>
              <w:proofErr w:type="gramEnd"/>
              <w:r w:rsidRPr="002918CC">
                <w:t>/</w:t>
              </w:r>
              <w:proofErr w:type="spellStart"/>
              <w:r w:rsidRPr="00CC1FBD">
                <w:rPr>
                  <w:lang w:val="en-US"/>
                </w:rPr>
                <w:t>textarea</w:t>
              </w:r>
              <w:proofErr w:type="spellEnd"/>
              <w:r w:rsidRPr="002918CC">
                <w:t>&gt;&lt;</w:t>
              </w:r>
              <w:proofErr w:type="spellStart"/>
              <w:r w:rsidRPr="00CC1FBD">
                <w:rPr>
                  <w:lang w:val="en-US"/>
                </w:rPr>
                <w:t>br</w:t>
              </w:r>
              <w:proofErr w:type="spellEnd"/>
              <w:r w:rsidRPr="002918CC">
                <w:t>&gt;&lt;</w:t>
              </w:r>
              <w:proofErr w:type="spellStart"/>
              <w:r w:rsidRPr="00CC1FBD">
                <w:rPr>
                  <w:lang w:val="en-US"/>
                </w:rPr>
                <w:t>br</w:t>
              </w:r>
              <w:proofErr w:type="spellEnd"/>
              <w:r w:rsidRPr="002918CC">
                <w:t>&gt;</w:t>
              </w:r>
            </w:p>
            <w:p w14:paraId="56804FAE" w14:textId="77777777" w:rsidR="00190514" w:rsidRPr="00926458" w:rsidRDefault="00190514" w:rsidP="00190514">
              <w:pPr>
                <w:pStyle w:val="a6"/>
              </w:pPr>
              <w:r>
                <w:t>Тип</w:t>
              </w:r>
              <w:r w:rsidRPr="00926458">
                <w:t xml:space="preserve"> </w:t>
              </w:r>
              <w:r>
                <w:t>поля файл открывает диалоговое окно с обзором документов, находящихся у вас на компьютере.</w:t>
              </w:r>
            </w:p>
            <w:p w14:paraId="137DBC00" w14:textId="77777777" w:rsidR="00190514" w:rsidRPr="00926458" w:rsidRDefault="00190514" w:rsidP="00190514">
              <w:pPr>
                <w:pStyle w:val="a6"/>
              </w:pPr>
              <w:r w:rsidRPr="00926458">
                <w:t xml:space="preserve">            &lt;</w:t>
              </w:r>
              <w:r w:rsidRPr="00CC1FBD">
                <w:rPr>
                  <w:lang w:val="en-US"/>
                </w:rPr>
                <w:t>label</w:t>
              </w:r>
              <w:r w:rsidRPr="00926458">
                <w:t xml:space="preserve"> </w:t>
              </w:r>
              <w:r w:rsidRPr="00CC1FBD">
                <w:rPr>
                  <w:lang w:val="en-US"/>
                </w:rPr>
                <w:t>for</w:t>
              </w:r>
              <w:r w:rsidRPr="00926458">
                <w:t>="</w:t>
              </w:r>
              <w:r w:rsidRPr="00CC1FBD">
                <w:rPr>
                  <w:lang w:val="en-US"/>
                </w:rPr>
                <w:t>letter</w:t>
              </w:r>
              <w:proofErr w:type="gramStart"/>
              <w:r w:rsidRPr="00926458">
                <w:t>"&gt;*</w:t>
              </w:r>
              <w:proofErr w:type="gramEnd"/>
              <w:r w:rsidRPr="00926458">
                <w:t xml:space="preserve"> </w:t>
              </w:r>
              <w:r>
                <w:t>Мотивационное</w:t>
              </w:r>
              <w:r w:rsidRPr="00926458">
                <w:t xml:space="preserve"> </w:t>
              </w:r>
              <w:r>
                <w:t>письмо</w:t>
              </w:r>
              <w:r w:rsidRPr="00926458">
                <w:t>:&lt;/</w:t>
              </w:r>
              <w:r w:rsidRPr="00CC1FBD">
                <w:rPr>
                  <w:lang w:val="en-US"/>
                </w:rPr>
                <w:t>label</w:t>
              </w:r>
              <w:r w:rsidRPr="00926458">
                <w:t>&gt;&lt;</w:t>
              </w:r>
              <w:proofErr w:type="spellStart"/>
              <w:r w:rsidRPr="00CC1FBD">
                <w:rPr>
                  <w:lang w:val="en-US"/>
                </w:rPr>
                <w:t>br</w:t>
              </w:r>
              <w:proofErr w:type="spellEnd"/>
              <w:r w:rsidRPr="00926458">
                <w:t>&gt;</w:t>
              </w:r>
            </w:p>
            <w:p w14:paraId="59A21428" w14:textId="77777777" w:rsidR="00190514" w:rsidRPr="002918CC" w:rsidRDefault="00190514" w:rsidP="00190514">
              <w:pPr>
                <w:pStyle w:val="a6"/>
              </w:pPr>
              <w:r w:rsidRPr="00926458">
                <w:t xml:space="preserve">            </w:t>
              </w:r>
              <w:r w:rsidRPr="002918CC">
                <w:t>&lt;</w:t>
              </w:r>
              <w:r w:rsidRPr="00CC1FBD">
                <w:rPr>
                  <w:lang w:val="en-US"/>
                </w:rPr>
                <w:t>input</w:t>
              </w:r>
              <w:r w:rsidRPr="002918CC">
                <w:t xml:space="preserve"> </w:t>
              </w:r>
              <w:r w:rsidRPr="00CC1FBD">
                <w:rPr>
                  <w:lang w:val="en-US"/>
                </w:rPr>
                <w:t>type</w:t>
              </w:r>
              <w:r w:rsidRPr="002918CC">
                <w:t>="</w:t>
              </w:r>
              <w:r w:rsidRPr="00CC1FBD">
                <w:rPr>
                  <w:lang w:val="en-US"/>
                </w:rPr>
                <w:t>file</w:t>
              </w:r>
              <w:r w:rsidRPr="002918CC">
                <w:t xml:space="preserve">" </w:t>
              </w:r>
              <w:r w:rsidRPr="00CC1FBD">
                <w:rPr>
                  <w:lang w:val="en-US"/>
                </w:rPr>
                <w:t>id</w:t>
              </w:r>
              <w:r w:rsidRPr="002918CC">
                <w:t>="</w:t>
              </w:r>
              <w:r w:rsidRPr="00CC1FBD">
                <w:rPr>
                  <w:lang w:val="en-US"/>
                </w:rPr>
                <w:t>letter</w:t>
              </w:r>
              <w:r w:rsidRPr="002918CC">
                <w:t xml:space="preserve">" </w:t>
              </w:r>
              <w:r w:rsidRPr="00CC1FBD">
                <w:rPr>
                  <w:lang w:val="en-US"/>
                </w:rPr>
                <w:t>name</w:t>
              </w:r>
              <w:r w:rsidRPr="002918CC">
                <w:t>="</w:t>
              </w:r>
              <w:r w:rsidRPr="00CC1FBD">
                <w:rPr>
                  <w:lang w:val="en-US"/>
                </w:rPr>
                <w:t>letter</w:t>
              </w:r>
              <w:r w:rsidRPr="002918CC">
                <w:t xml:space="preserve">" </w:t>
              </w:r>
              <w:r w:rsidRPr="00CC1FBD">
                <w:rPr>
                  <w:lang w:val="en-US"/>
                </w:rPr>
                <w:t>required</w:t>
              </w:r>
              <w:r w:rsidRPr="002918CC">
                <w:t xml:space="preserve"> </w:t>
              </w:r>
              <w:r w:rsidRPr="00CC1FBD">
                <w:rPr>
                  <w:lang w:val="en-US"/>
                </w:rPr>
                <w:t>title</w:t>
              </w:r>
              <w:r w:rsidRPr="002918CC">
                <w:t>="</w:t>
              </w:r>
              <w:r>
                <w:t>Прикрепите</w:t>
              </w:r>
              <w:r w:rsidRPr="002918CC">
                <w:t xml:space="preserve"> </w:t>
              </w:r>
              <w:r>
                <w:t>краткое</w:t>
              </w:r>
              <w:r w:rsidRPr="002918CC">
                <w:t xml:space="preserve"> </w:t>
              </w:r>
              <w:r>
                <w:t>мотивационное</w:t>
              </w:r>
              <w:r w:rsidRPr="002918CC">
                <w:t xml:space="preserve"> </w:t>
              </w:r>
              <w:r>
                <w:t>письмо</w:t>
              </w:r>
              <w:proofErr w:type="gramStart"/>
              <w:r w:rsidRPr="002918CC">
                <w:t>"&gt;&lt;</w:t>
              </w:r>
              <w:proofErr w:type="spellStart"/>
              <w:proofErr w:type="gramEnd"/>
              <w:r w:rsidRPr="00CC1FBD">
                <w:rPr>
                  <w:lang w:val="en-US"/>
                </w:rPr>
                <w:t>br</w:t>
              </w:r>
              <w:proofErr w:type="spellEnd"/>
              <w:r w:rsidRPr="002918CC">
                <w:t>&gt;&lt;</w:t>
              </w:r>
              <w:proofErr w:type="spellStart"/>
              <w:r w:rsidRPr="00CC1FBD">
                <w:rPr>
                  <w:lang w:val="en-US"/>
                </w:rPr>
                <w:t>br</w:t>
              </w:r>
              <w:proofErr w:type="spellEnd"/>
              <w:r w:rsidRPr="002918CC">
                <w:t>&gt;</w:t>
              </w:r>
            </w:p>
            <w:p w14:paraId="39EC194D" w14:textId="77777777" w:rsidR="00190514" w:rsidRDefault="00190514" w:rsidP="00190514">
              <w:pPr>
                <w:pStyle w:val="a6"/>
              </w:pPr>
              <w:r w:rsidRPr="002918CC">
                <w:t xml:space="preserve">        </w:t>
              </w:r>
              <w:r>
                <w:t>&lt;/</w:t>
              </w:r>
              <w:proofErr w:type="spellStart"/>
              <w:r>
                <w:t>fieldset</w:t>
              </w:r>
              <w:proofErr w:type="spellEnd"/>
              <w:r>
                <w:t>&gt;</w:t>
              </w:r>
            </w:p>
            <w:p w14:paraId="31935F7D" w14:textId="77777777" w:rsidR="00190514" w:rsidRPr="00926458" w:rsidRDefault="00190514" w:rsidP="00190514">
              <w:pPr>
                <w:pStyle w:val="a6"/>
              </w:pPr>
              <w:r>
                <w:t xml:space="preserve">Последний блок содержит флажки. Отличие флажков от переключателей в том, что флажки поддерживают множественный выбор значений, а </w:t>
              </w:r>
              <w:r>
                <w:lastRenderedPageBreak/>
                <w:t xml:space="preserve">переключатель только одно значение из множества. Однако связываются они так же, как и переключатели – с помощью одинаковых имен </w:t>
              </w:r>
              <w:r w:rsidRPr="00926458">
                <w:t>(</w:t>
              </w:r>
              <w:r>
                <w:rPr>
                  <w:lang w:val="en-US"/>
                </w:rPr>
                <w:t>name</w:t>
              </w:r>
              <w:r w:rsidRPr="00926458">
                <w:t>).</w:t>
              </w:r>
            </w:p>
            <w:p w14:paraId="7DC300F1" w14:textId="77777777" w:rsidR="00190514" w:rsidRDefault="00190514" w:rsidP="00190514">
              <w:pPr>
                <w:pStyle w:val="a6"/>
              </w:pPr>
              <w:r>
                <w:t xml:space="preserve">        &lt;</w:t>
              </w:r>
              <w:proofErr w:type="spellStart"/>
              <w:r>
                <w:t>fieldset</w:t>
              </w:r>
              <w:proofErr w:type="spellEnd"/>
              <w:r>
                <w:t xml:space="preserve"> </w:t>
              </w:r>
              <w:proofErr w:type="spellStart"/>
              <w:r>
                <w:t>id</w:t>
              </w:r>
              <w:proofErr w:type="spellEnd"/>
              <w:r>
                <w:t>="</w:t>
              </w:r>
              <w:proofErr w:type="spellStart"/>
              <w:r>
                <w:t>rules</w:t>
              </w:r>
              <w:proofErr w:type="spellEnd"/>
              <w:r>
                <w:t>"&gt;</w:t>
              </w:r>
            </w:p>
            <w:p w14:paraId="3D082925" w14:textId="77777777" w:rsidR="00190514" w:rsidRDefault="00190514" w:rsidP="00190514">
              <w:pPr>
                <w:pStyle w:val="a6"/>
              </w:pPr>
              <w:r>
                <w:t xml:space="preserve">            &lt;</w:t>
              </w:r>
              <w:proofErr w:type="spellStart"/>
              <w:r>
                <w:t>label</w:t>
              </w:r>
              <w:proofErr w:type="spellEnd"/>
              <w:proofErr w:type="gramStart"/>
              <w:r>
                <w:t>&gt;&lt;</w:t>
              </w:r>
              <w:proofErr w:type="spellStart"/>
              <w:proofErr w:type="gramEnd"/>
              <w:r>
                <w:t>input</w:t>
              </w:r>
              <w:proofErr w:type="spellEnd"/>
              <w:r>
                <w:t xml:space="preserve"> </w:t>
              </w:r>
              <w:proofErr w:type="spellStart"/>
              <w:r>
                <w:t>type</w:t>
              </w:r>
              <w:proofErr w:type="spellEnd"/>
              <w:r>
                <w:t>="</w:t>
              </w:r>
              <w:proofErr w:type="spellStart"/>
              <w:r>
                <w:t>checkbox</w:t>
              </w:r>
              <w:proofErr w:type="spellEnd"/>
              <w:r>
                <w:t xml:space="preserve">" </w:t>
              </w:r>
              <w:proofErr w:type="spellStart"/>
              <w:r>
                <w:t>name</w:t>
              </w:r>
              <w:proofErr w:type="spellEnd"/>
              <w:r>
                <w:t>="</w:t>
              </w:r>
              <w:proofErr w:type="spellStart"/>
              <w:r>
                <w:t>rules</w:t>
              </w:r>
              <w:proofErr w:type="spellEnd"/>
              <w:r>
                <w:t xml:space="preserve">" </w:t>
              </w:r>
              <w:proofErr w:type="spellStart"/>
              <w:r>
                <w:t>class</w:t>
              </w:r>
              <w:proofErr w:type="spellEnd"/>
              <w:r>
                <w:t>="</w:t>
              </w:r>
              <w:proofErr w:type="spellStart"/>
              <w:r>
                <w:t>rules</w:t>
              </w:r>
              <w:proofErr w:type="spellEnd"/>
              <w:r>
                <w:t xml:space="preserve">" </w:t>
              </w:r>
              <w:proofErr w:type="spellStart"/>
              <w:r>
                <w:t>checked</w:t>
              </w:r>
              <w:proofErr w:type="spellEnd"/>
              <w:r>
                <w:t>&gt; Я хочу получать дайджест новых вакансий;&lt;/</w:t>
              </w:r>
              <w:proofErr w:type="spellStart"/>
              <w:r>
                <w:t>label</w:t>
              </w:r>
              <w:proofErr w:type="spellEnd"/>
              <w:r>
                <w:t>&gt;&lt;</w:t>
              </w:r>
              <w:proofErr w:type="spellStart"/>
              <w:r>
                <w:t>br</w:t>
              </w:r>
              <w:proofErr w:type="spellEnd"/>
              <w:r>
                <w:t>&gt;</w:t>
              </w:r>
            </w:p>
            <w:p w14:paraId="7D1F3333" w14:textId="77777777" w:rsidR="00190514" w:rsidRDefault="00190514" w:rsidP="00190514">
              <w:pPr>
                <w:pStyle w:val="a6"/>
              </w:pPr>
              <w:r>
                <w:t xml:space="preserve">            &lt;</w:t>
              </w:r>
              <w:proofErr w:type="spellStart"/>
              <w:r>
                <w:t>label</w:t>
              </w:r>
              <w:proofErr w:type="spellEnd"/>
              <w:proofErr w:type="gramStart"/>
              <w:r>
                <w:t>&gt;&lt;</w:t>
              </w:r>
              <w:proofErr w:type="spellStart"/>
              <w:proofErr w:type="gramEnd"/>
              <w:r>
                <w:t>input</w:t>
              </w:r>
              <w:proofErr w:type="spellEnd"/>
              <w:r>
                <w:t xml:space="preserve"> </w:t>
              </w:r>
              <w:proofErr w:type="spellStart"/>
              <w:r>
                <w:t>type</w:t>
              </w:r>
              <w:proofErr w:type="spellEnd"/>
              <w:r>
                <w:t>="</w:t>
              </w:r>
              <w:proofErr w:type="spellStart"/>
              <w:r>
                <w:t>checkbox</w:t>
              </w:r>
              <w:proofErr w:type="spellEnd"/>
              <w:r>
                <w:t xml:space="preserve">" </w:t>
              </w:r>
              <w:proofErr w:type="spellStart"/>
              <w:r>
                <w:t>name</w:t>
              </w:r>
              <w:proofErr w:type="spellEnd"/>
              <w:r>
                <w:t>="</w:t>
              </w:r>
              <w:proofErr w:type="spellStart"/>
              <w:r>
                <w:t>rules</w:t>
              </w:r>
              <w:proofErr w:type="spellEnd"/>
              <w:r>
                <w:t xml:space="preserve">" </w:t>
              </w:r>
              <w:proofErr w:type="spellStart"/>
              <w:r>
                <w:t>class</w:t>
              </w:r>
              <w:proofErr w:type="spellEnd"/>
              <w:r>
                <w:t>="</w:t>
              </w:r>
              <w:proofErr w:type="spellStart"/>
              <w:r>
                <w:t>rules</w:t>
              </w:r>
              <w:proofErr w:type="spellEnd"/>
              <w:r>
                <w:t xml:space="preserve">" </w:t>
              </w:r>
              <w:proofErr w:type="spellStart"/>
              <w:r>
                <w:t>required</w:t>
              </w:r>
              <w:proofErr w:type="spellEnd"/>
              <w:r>
                <w:t>&gt; * Я подтверждаю свое согласие с условиями пользовательского соглашения;&lt;/</w:t>
              </w:r>
              <w:proofErr w:type="spellStart"/>
              <w:r>
                <w:t>label</w:t>
              </w:r>
              <w:proofErr w:type="spellEnd"/>
              <w:r>
                <w:t>&gt;&lt;</w:t>
              </w:r>
              <w:proofErr w:type="spellStart"/>
              <w:r>
                <w:t>br</w:t>
              </w:r>
              <w:proofErr w:type="spellEnd"/>
              <w:r>
                <w:t>&gt;</w:t>
              </w:r>
            </w:p>
            <w:p w14:paraId="30FC25A9" w14:textId="77777777" w:rsidR="00190514" w:rsidRDefault="00190514" w:rsidP="00190514">
              <w:pPr>
                <w:pStyle w:val="a6"/>
              </w:pPr>
              <w:r>
                <w:t xml:space="preserve">            &lt;</w:t>
              </w:r>
              <w:proofErr w:type="spellStart"/>
              <w:r>
                <w:t>label</w:t>
              </w:r>
              <w:proofErr w:type="spellEnd"/>
              <w:proofErr w:type="gramStart"/>
              <w:r>
                <w:t>&gt;&lt;</w:t>
              </w:r>
              <w:proofErr w:type="spellStart"/>
              <w:proofErr w:type="gramEnd"/>
              <w:r>
                <w:t>input</w:t>
              </w:r>
              <w:proofErr w:type="spellEnd"/>
              <w:r>
                <w:t xml:space="preserve"> </w:t>
              </w:r>
              <w:proofErr w:type="spellStart"/>
              <w:r>
                <w:t>type</w:t>
              </w:r>
              <w:proofErr w:type="spellEnd"/>
              <w:r>
                <w:t>="</w:t>
              </w:r>
              <w:proofErr w:type="spellStart"/>
              <w:r>
                <w:t>checkbox</w:t>
              </w:r>
              <w:proofErr w:type="spellEnd"/>
              <w:r>
                <w:t xml:space="preserve">" </w:t>
              </w:r>
              <w:proofErr w:type="spellStart"/>
              <w:r>
                <w:t>name</w:t>
              </w:r>
              <w:proofErr w:type="spellEnd"/>
              <w:r>
                <w:t>="</w:t>
              </w:r>
              <w:proofErr w:type="spellStart"/>
              <w:r>
                <w:t>rules</w:t>
              </w:r>
              <w:proofErr w:type="spellEnd"/>
              <w:r>
                <w:t xml:space="preserve">" </w:t>
              </w:r>
              <w:proofErr w:type="spellStart"/>
              <w:r>
                <w:t>class</w:t>
              </w:r>
              <w:proofErr w:type="spellEnd"/>
              <w:r>
                <w:t>="</w:t>
              </w:r>
              <w:proofErr w:type="spellStart"/>
              <w:r>
                <w:t>rules</w:t>
              </w:r>
              <w:proofErr w:type="spellEnd"/>
              <w:r>
                <w:t xml:space="preserve">" </w:t>
              </w:r>
              <w:proofErr w:type="spellStart"/>
              <w:r>
                <w:t>checked</w:t>
              </w:r>
              <w:proofErr w:type="spellEnd"/>
              <w:r>
                <w:t>&gt; Отправить автоматическое уведомление на почту о моей успешной регистрации;&lt;/</w:t>
              </w:r>
              <w:proofErr w:type="spellStart"/>
              <w:r>
                <w:t>label</w:t>
              </w:r>
              <w:proofErr w:type="spellEnd"/>
              <w:r>
                <w:t>&gt;&lt;</w:t>
              </w:r>
              <w:proofErr w:type="spellStart"/>
              <w:r>
                <w:t>br</w:t>
              </w:r>
              <w:proofErr w:type="spellEnd"/>
              <w:r>
                <w:t>&gt;&lt;</w:t>
              </w:r>
              <w:proofErr w:type="spellStart"/>
              <w:r>
                <w:t>br</w:t>
              </w:r>
              <w:proofErr w:type="spellEnd"/>
              <w:r>
                <w:t>&gt;</w:t>
              </w:r>
            </w:p>
            <w:p w14:paraId="543DA13B" w14:textId="77777777" w:rsidR="00190514" w:rsidRDefault="00190514" w:rsidP="00190514">
              <w:pPr>
                <w:pStyle w:val="a6"/>
              </w:pPr>
              <w:r>
                <w:t xml:space="preserve">        &lt;/</w:t>
              </w:r>
              <w:proofErr w:type="spellStart"/>
              <w:r>
                <w:t>fieldset</w:t>
              </w:r>
              <w:proofErr w:type="spellEnd"/>
              <w:r>
                <w:t>&gt;</w:t>
              </w:r>
            </w:p>
            <w:p w14:paraId="5B5F304B" w14:textId="77777777" w:rsidR="00190514" w:rsidRPr="00CC1FBD" w:rsidRDefault="00190514" w:rsidP="00190514">
              <w:pPr>
                <w:pStyle w:val="a6"/>
              </w:pPr>
              <w:r>
                <w:t>Завершающий элемент на любой форме – кнопка отправки данных:</w:t>
              </w:r>
            </w:p>
            <w:p w14:paraId="6DCCA19B" w14:textId="77777777" w:rsidR="00190514" w:rsidRDefault="00190514" w:rsidP="00190514">
              <w:pPr>
                <w:pStyle w:val="a6"/>
                <w:rPr>
                  <w:lang w:val="en-US"/>
                </w:rPr>
              </w:pPr>
              <w:r w:rsidRPr="00CB2579">
                <w:rPr>
                  <w:lang w:val="en-US"/>
                </w:rPr>
                <w:t>&lt;label&gt;&lt;input type="submit" id="submit" value="</w:t>
              </w:r>
              <w:r w:rsidRPr="00CB2579">
                <w:t>Отправить</w:t>
              </w:r>
              <w:r w:rsidRPr="00CB2579">
                <w:rPr>
                  <w:lang w:val="en-US"/>
                </w:rPr>
                <w:t>" title="</w:t>
              </w:r>
              <w:r w:rsidRPr="00CB2579">
                <w:t>Отправить</w:t>
              </w:r>
              <w:r w:rsidRPr="00CB2579">
                <w:rPr>
                  <w:lang w:val="en-US"/>
                </w:rPr>
                <w:t>"&gt;&lt;</w:t>
              </w:r>
              <w:proofErr w:type="spellStart"/>
              <w:r w:rsidRPr="00CB2579">
                <w:rPr>
                  <w:lang w:val="en-US"/>
                </w:rPr>
                <w:t>br</w:t>
              </w:r>
              <w:proofErr w:type="spellEnd"/>
              <w:r w:rsidRPr="00CB2579">
                <w:rPr>
                  <w:lang w:val="en-US"/>
                </w:rPr>
                <w:t>&gt;&lt;/label</w:t>
              </w:r>
              <w:r>
                <w:rPr>
                  <w:lang w:val="en-US"/>
                </w:rPr>
                <w:t>&gt;</w:t>
              </w:r>
            </w:p>
            <w:p w14:paraId="5E60BAE2" w14:textId="77777777" w:rsidR="00190514" w:rsidRDefault="00190514" w:rsidP="00190514">
              <w:pPr>
                <w:pStyle w:val="a6"/>
              </w:pPr>
              <w:r>
                <w:t xml:space="preserve">Так же ее можно создать с помощью отдельного тега </w:t>
              </w:r>
              <w:r w:rsidRPr="00C56BCA">
                <w:t>&lt;</w:t>
              </w:r>
              <w:r>
                <w:rPr>
                  <w:lang w:val="en-US"/>
                </w:rPr>
                <w:t>button</w:t>
              </w:r>
              <w:r w:rsidRPr="00C56BCA">
                <w:t>&gt;.</w:t>
              </w:r>
            </w:p>
            <w:p w14:paraId="3FEE4871" w14:textId="77777777" w:rsidR="00190514" w:rsidRDefault="00190514" w:rsidP="00190514">
              <w:pPr>
                <w:pStyle w:val="a6"/>
              </w:pPr>
              <w:r>
                <w:t>Итак, важно помнить, что каждое поле формы должно обязательно содержать 2 атрибута:</w:t>
              </w:r>
            </w:p>
            <w:p w14:paraId="335DF6CF" w14:textId="77777777" w:rsidR="00190514" w:rsidRDefault="00190514" w:rsidP="00190514">
              <w:pPr>
                <w:pStyle w:val="a6"/>
                <w:numPr>
                  <w:ilvl w:val="0"/>
                  <w:numId w:val="38"/>
                </w:numPr>
              </w:pPr>
              <w:r>
                <w:t xml:space="preserve">Имя – </w:t>
              </w:r>
              <w:r>
                <w:rPr>
                  <w:lang w:val="en-US"/>
                </w:rPr>
                <w:t>name</w:t>
              </w:r>
              <w:r w:rsidRPr="007A06A5">
                <w:t xml:space="preserve"> – </w:t>
              </w:r>
              <w:r>
                <w:t>для передачи значения на сервер;</w:t>
              </w:r>
            </w:p>
            <w:p w14:paraId="36D24249" w14:textId="77777777" w:rsidR="00190514" w:rsidRDefault="00190514" w:rsidP="00190514">
              <w:pPr>
                <w:pStyle w:val="a6"/>
                <w:numPr>
                  <w:ilvl w:val="0"/>
                  <w:numId w:val="38"/>
                </w:numPr>
              </w:pPr>
              <w:r>
                <w:t>Идентификатор</w:t>
              </w:r>
              <w:r w:rsidRPr="007A06A5">
                <w:t xml:space="preserve"> – </w:t>
              </w:r>
              <w:r>
                <w:rPr>
                  <w:lang w:val="en-US"/>
                </w:rPr>
                <w:t>id</w:t>
              </w:r>
              <w:r w:rsidRPr="007A06A5">
                <w:t xml:space="preserve"> – </w:t>
              </w:r>
              <w:r>
                <w:t xml:space="preserve">для оформления полей с помощью </w:t>
              </w:r>
              <w:proofErr w:type="spellStart"/>
              <w:r>
                <w:rPr>
                  <w:lang w:val="en-US"/>
                </w:rPr>
                <w:t>css</w:t>
              </w:r>
              <w:proofErr w:type="spellEnd"/>
              <w:r>
                <w:t xml:space="preserve"> и связывания отдельных элементов, относящихся к одному полю.</w:t>
              </w:r>
            </w:p>
            <w:p w14:paraId="3B45B141" w14:textId="77777777" w:rsidR="00190514" w:rsidRPr="007A06A5" w:rsidRDefault="00190514" w:rsidP="00190514">
              <w:pPr>
                <w:pStyle w:val="a6"/>
                <w:ind w:left="1069" w:firstLine="0"/>
              </w:pPr>
              <w:r>
                <w:t xml:space="preserve">Также необходимо добавлять тег </w:t>
              </w:r>
              <w:r>
                <w:rPr>
                  <w:lang w:val="en-US"/>
                </w:rPr>
                <w:t>label</w:t>
              </w:r>
              <w:r w:rsidRPr="007A06A5">
                <w:t xml:space="preserve"> </w:t>
              </w:r>
              <w:r>
                <w:t>к каждому полю для того, чтобы можно было легко определить, какие данные вводить.</w:t>
              </w:r>
            </w:p>
            <w:p w14:paraId="7BADD012" w14:textId="77777777" w:rsidR="00190514" w:rsidRPr="00CF1783" w:rsidRDefault="00190514" w:rsidP="00190514">
              <w:pPr>
                <w:pStyle w:val="a6"/>
              </w:pPr>
              <w:r>
                <w:t xml:space="preserve">Последние блоки (рисунок </w:t>
              </w:r>
              <w:r w:rsidRPr="00C56BCA">
                <w:t>40</w:t>
              </w:r>
              <w:r>
                <w:t>):</w:t>
              </w:r>
            </w:p>
            <w:p w14:paraId="56142AFD" w14:textId="77777777" w:rsidR="00190514" w:rsidRDefault="00190514" w:rsidP="00190514">
              <w:pPr>
                <w:pStyle w:val="a6"/>
                <w:ind w:firstLine="0"/>
                <w:rPr>
                  <w:noProof/>
                </w:rPr>
              </w:pPr>
            </w:p>
            <w:p w14:paraId="5EC20DD7" w14:textId="77777777" w:rsidR="00190514" w:rsidRDefault="00190514" w:rsidP="00190514">
              <w:pPr>
                <w:pStyle w:val="a6"/>
                <w:keepNext/>
                <w:ind w:firstLine="0"/>
                <w:jc w:val="center"/>
              </w:pPr>
              <w:r>
                <w:rPr>
                  <w:noProof/>
                </w:rPr>
                <w:drawing>
                  <wp:inline distT="0" distB="0" distL="0" distR="0" wp14:anchorId="426B31E8" wp14:editId="256657F1">
                    <wp:extent cx="3811270" cy="2976906"/>
                    <wp:effectExtent l="0" t="0" r="0" b="0"/>
                    <wp:docPr id="95" name="Рисунок 9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16602" cy="2981071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  <w:p w14:paraId="5599DA74" w14:textId="77777777" w:rsidR="00190514" w:rsidRPr="002546E0" w:rsidRDefault="00190514" w:rsidP="00190514">
              <w:pPr>
                <w:pStyle w:val="a6"/>
                <w:keepNext/>
                <w:ind w:firstLine="0"/>
                <w:jc w:val="center"/>
                <w:rPr>
                  <w:sz w:val="24"/>
                  <w:szCs w:val="24"/>
                </w:rPr>
              </w:pPr>
            </w:p>
            <w:p w14:paraId="0A5E7CD2" w14:textId="77777777" w:rsidR="00190514" w:rsidRPr="00CF1783" w:rsidRDefault="00190514" w:rsidP="00190514">
              <w:pPr>
                <w:pStyle w:val="afd"/>
                <w:spacing w:after="0"/>
                <w:jc w:val="center"/>
              </w:pPr>
              <w:r w:rsidRPr="00E60A40">
                <w:rPr>
                  <w:color w:val="auto"/>
                </w:rPr>
                <w:t xml:space="preserve">Рисунок </w:t>
              </w:r>
              <w:r w:rsidRPr="00E60A40">
                <w:rPr>
                  <w:color w:val="auto"/>
                </w:rPr>
                <w:fldChar w:fldCharType="begin"/>
              </w:r>
              <w:r w:rsidRPr="00E60A40">
                <w:rPr>
                  <w:color w:val="auto"/>
                </w:rPr>
                <w:instrText xml:space="preserve"> SEQ Рисунок \* ARABIC </w:instrText>
              </w:r>
              <w:r w:rsidRPr="00E60A40">
                <w:rPr>
                  <w:color w:val="auto"/>
                </w:rPr>
                <w:fldChar w:fldCharType="separate"/>
              </w:r>
              <w:r w:rsidR="00C2581F">
                <w:rPr>
                  <w:noProof/>
                  <w:color w:val="auto"/>
                </w:rPr>
                <w:t>31</w:t>
              </w:r>
              <w:r w:rsidRPr="00E60A40">
                <w:rPr>
                  <w:color w:val="auto"/>
                </w:rPr>
                <w:fldChar w:fldCharType="end"/>
              </w:r>
              <w:r>
                <w:rPr>
                  <w:color w:val="auto"/>
                </w:rPr>
                <w:t xml:space="preserve"> – Создание последнего блока</w:t>
              </w:r>
            </w:p>
          </w:sdtContent>
        </w:sdt>
        <w:bookmarkEnd w:id="1" w:displacedByCustomXml="next"/>
        <w:sdt>
          <w:sdtPr>
            <w:id w:val="551436142"/>
            <w:placeholder>
              <w:docPart w:val="FC545A9CFF62460CA355AD3A1F6417CD"/>
            </w:placeholder>
          </w:sdtPr>
          <w:sdtEndPr/>
          <w:sdtContent>
            <w:p w14:paraId="65E72E3F" w14:textId="77777777" w:rsidR="00190514" w:rsidRPr="002918CC" w:rsidRDefault="00190514" w:rsidP="00190514">
              <w:pPr>
                <w:pStyle w:val="20"/>
              </w:pPr>
              <w:r>
                <w:t>3) Оформление формы</w:t>
              </w:r>
            </w:p>
          </w:sdtContent>
        </w:sdt>
        <w:bookmarkStart w:id="5" w:name="_Hlk513061482" w:displacedByCustomXml="next"/>
        <w:sdt>
          <w:sdtPr>
            <w:id w:val="-1154759829"/>
            <w:placeholder>
              <w:docPart w:val="7470170821CA4FE5B0E39A8902F4953D"/>
            </w:placeholder>
          </w:sdtPr>
          <w:sdtEndPr/>
          <w:sdtContent>
            <w:p w14:paraId="70E61C4C" w14:textId="77777777" w:rsidR="00190514" w:rsidRDefault="00190514" w:rsidP="00190514">
              <w:pPr>
                <w:pStyle w:val="a6"/>
              </w:pPr>
              <w:r w:rsidRPr="00923A0E">
                <w:t xml:space="preserve">Почему форму регистрации, которую мы сделали нельзя назвать привлекательной? Ответ прост – в ней нет CSS. </w:t>
              </w:r>
            </w:p>
            <w:p w14:paraId="46D881A6" w14:textId="77777777" w:rsidR="00190514" w:rsidRDefault="00190514" w:rsidP="00190514">
              <w:pPr>
                <w:pStyle w:val="a6"/>
              </w:pPr>
              <w:r>
                <w:t>Разберем основные моменты.</w:t>
              </w:r>
            </w:p>
            <w:p w14:paraId="7AF2A8D3" w14:textId="77777777" w:rsidR="00190514" w:rsidRPr="000B137F" w:rsidRDefault="00190514" w:rsidP="00190514">
              <w:pPr>
                <w:pStyle w:val="a6"/>
              </w:pPr>
              <w:r>
                <w:t xml:space="preserve">Для начала откроем наш </w:t>
              </w:r>
              <w:r>
                <w:rPr>
                  <w:lang w:val="en-US"/>
                </w:rPr>
                <w:t>html</w:t>
              </w:r>
              <w:r>
                <w:t xml:space="preserve"> документ и вставим ссылку на этот файл </w:t>
              </w:r>
              <w:proofErr w:type="spellStart"/>
              <w:proofErr w:type="gramStart"/>
              <w:r>
                <w:rPr>
                  <w:lang w:val="en-US"/>
                </w:rPr>
                <w:t>css</w:t>
              </w:r>
              <w:proofErr w:type="spellEnd"/>
              <w:r>
                <w:t>,</w:t>
              </w:r>
              <w:r w:rsidRPr="000B137F">
                <w:t xml:space="preserve">  </w:t>
              </w:r>
              <w:r>
                <w:t>для</w:t>
              </w:r>
              <w:proofErr w:type="gramEnd"/>
              <w:r>
                <w:t xml:space="preserve"> этого в </w:t>
              </w:r>
              <w:r>
                <w:rPr>
                  <w:lang w:val="en-US"/>
                </w:rPr>
                <w:t>head</w:t>
              </w:r>
              <w:r>
                <w:t xml:space="preserve"> добавляем:   </w:t>
              </w:r>
              <w:r w:rsidRPr="000B137F">
                <w:t>&lt;</w:t>
              </w:r>
              <w:r>
                <w:rPr>
                  <w:lang w:val="en-US"/>
                </w:rPr>
                <w:t>link</w:t>
              </w:r>
              <w:r w:rsidRPr="000B137F">
                <w:t xml:space="preserve"> </w:t>
              </w:r>
              <w:proofErr w:type="spellStart"/>
              <w:r>
                <w:rPr>
                  <w:lang w:val="en-US"/>
                </w:rPr>
                <w:t>rel</w:t>
              </w:r>
              <w:proofErr w:type="spellEnd"/>
              <w:r w:rsidRPr="000B137F">
                <w:t>=”</w:t>
              </w:r>
              <w:r>
                <w:rPr>
                  <w:lang w:val="en-US"/>
                </w:rPr>
                <w:t>stylesheet</w:t>
              </w:r>
              <w:r w:rsidRPr="000B137F">
                <w:t xml:space="preserve">” </w:t>
              </w:r>
              <w:proofErr w:type="spellStart"/>
              <w:r>
                <w:rPr>
                  <w:lang w:val="en-US"/>
                </w:rPr>
                <w:t>href</w:t>
              </w:r>
              <w:proofErr w:type="spellEnd"/>
              <w:r w:rsidRPr="000B137F">
                <w:t>=”</w:t>
              </w:r>
              <w:r>
                <w:rPr>
                  <w:lang w:val="en-US"/>
                </w:rPr>
                <w:t>name</w:t>
              </w:r>
              <w:r w:rsidRPr="000B137F">
                <w:t>.</w:t>
              </w:r>
              <w:proofErr w:type="spellStart"/>
              <w:r>
                <w:rPr>
                  <w:lang w:val="en-US"/>
                </w:rPr>
                <w:t>css</w:t>
              </w:r>
              <w:proofErr w:type="spellEnd"/>
              <w:r w:rsidRPr="000B137F">
                <w:t>”&gt;</w:t>
              </w:r>
            </w:p>
            <w:p w14:paraId="4A439998" w14:textId="77777777" w:rsidR="00190514" w:rsidRDefault="00190514" w:rsidP="00190514">
              <w:pPr>
                <w:pStyle w:val="a6"/>
              </w:pPr>
              <w:r>
                <w:t>Для форм важно, чтобы пользователь сразу видел, что именно он ввел неверно. То есть необходимо цветовое выделение правильно заполненных полей зеленым, неправильно заполненных – красным.</w:t>
              </w:r>
            </w:p>
            <w:p w14:paraId="1E682846" w14:textId="77777777" w:rsidR="00190514" w:rsidRDefault="00190514" w:rsidP="00190514">
              <w:pPr>
                <w:pStyle w:val="a6"/>
                <w:ind w:firstLine="0"/>
              </w:pPr>
              <w:r>
                <w:tab/>
                <w:t xml:space="preserve">В этом нам помогут </w:t>
              </w:r>
              <w:proofErr w:type="spellStart"/>
              <w:r>
                <w:t>псевдоклассы</w:t>
              </w:r>
              <w:proofErr w:type="spellEnd"/>
              <w:r>
                <w:t>.</w:t>
              </w:r>
            </w:p>
            <w:p w14:paraId="1CDDC6EB" w14:textId="77777777" w:rsidR="00190514" w:rsidRDefault="00190514" w:rsidP="00190514">
              <w:pPr>
                <w:pStyle w:val="a6"/>
                <w:ind w:firstLine="0"/>
              </w:pPr>
              <w:r>
                <w:t>Зададим для поля</w:t>
              </w:r>
              <w:r w:rsidRPr="00923A0E">
                <w:t>(</w:t>
              </w:r>
              <w:r>
                <w:rPr>
                  <w:lang w:val="en-US"/>
                </w:rPr>
                <w:t>input</w:t>
              </w:r>
              <w:r w:rsidRPr="00923A0E">
                <w:t>)</w:t>
              </w:r>
              <w:r>
                <w:t>, заполнение которого является обязательным</w:t>
              </w:r>
              <w:r w:rsidRPr="00923A0E">
                <w:t>(</w:t>
              </w:r>
              <w:r>
                <w:rPr>
                  <w:lang w:val="en-US"/>
                </w:rPr>
                <w:t>required</w:t>
              </w:r>
              <w:r w:rsidRPr="00923A0E">
                <w:t>)</w:t>
              </w:r>
              <w:r>
                <w:t xml:space="preserve"> и которое было заполнено правильно</w:t>
              </w:r>
              <w:r w:rsidRPr="00923A0E">
                <w:t>(</w:t>
              </w:r>
              <w:r>
                <w:rPr>
                  <w:lang w:val="en-US"/>
                </w:rPr>
                <w:t>valid</w:t>
              </w:r>
              <w:r w:rsidRPr="00923A0E">
                <w:t>)</w:t>
              </w:r>
              <w:r>
                <w:t xml:space="preserve">, </w:t>
              </w:r>
              <w:r w:rsidRPr="00923A0E">
                <w:t xml:space="preserve">рамку </w:t>
              </w:r>
              <w:r>
                <w:t>зеленого цвета:</w:t>
              </w:r>
            </w:p>
            <w:p w14:paraId="0324F5C6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proofErr w:type="spellStart"/>
              <w:proofErr w:type="gramStart"/>
              <w:r w:rsidRPr="00923A0E">
                <w:rPr>
                  <w:lang w:val="en-US"/>
                </w:rPr>
                <w:t>input:required</w:t>
              </w:r>
              <w:proofErr w:type="gramEnd"/>
              <w:r w:rsidRPr="00923A0E">
                <w:rPr>
                  <w:lang w:val="en-US"/>
                </w:rPr>
                <w:t>:valid</w:t>
              </w:r>
              <w:proofErr w:type="spellEnd"/>
              <w:r w:rsidRPr="00923A0E">
                <w:rPr>
                  <w:lang w:val="en-US"/>
                </w:rPr>
                <w:t xml:space="preserve"> {</w:t>
              </w:r>
            </w:p>
            <w:p w14:paraId="3BF55C96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r w:rsidRPr="00923A0E">
                <w:rPr>
                  <w:lang w:val="en-US"/>
                </w:rPr>
                <w:t xml:space="preserve">    border: solid #558f78 2px;</w:t>
              </w:r>
            </w:p>
            <w:p w14:paraId="4EEDAE0D" w14:textId="77777777" w:rsidR="00190514" w:rsidRPr="002918CC" w:rsidRDefault="00190514" w:rsidP="00190514">
              <w:pPr>
                <w:pStyle w:val="a6"/>
              </w:pPr>
              <w:r w:rsidRPr="002918CC">
                <w:t>}</w:t>
              </w:r>
            </w:p>
            <w:p w14:paraId="0F3B051D" w14:textId="77777777" w:rsidR="00190514" w:rsidRPr="00923A0E" w:rsidRDefault="00190514" w:rsidP="00190514">
              <w:pPr>
                <w:pStyle w:val="a6"/>
              </w:pPr>
              <w:r>
                <w:t>Для</w:t>
              </w:r>
              <w:r w:rsidRPr="00923A0E">
                <w:t xml:space="preserve"> </w:t>
              </w:r>
              <w:r>
                <w:t>поля(</w:t>
              </w:r>
              <w:r>
                <w:rPr>
                  <w:lang w:val="en-US"/>
                </w:rPr>
                <w:t>input</w:t>
              </w:r>
              <w:r w:rsidRPr="00923A0E">
                <w:t>)</w:t>
              </w:r>
              <w:r>
                <w:t>, в котором находится курсор</w:t>
              </w:r>
              <w:r w:rsidRPr="00923A0E">
                <w:t>(</w:t>
              </w:r>
              <w:r>
                <w:rPr>
                  <w:lang w:val="en-US"/>
                </w:rPr>
                <w:t>focus</w:t>
              </w:r>
              <w:r w:rsidRPr="00923A0E">
                <w:t>)</w:t>
              </w:r>
              <w:r>
                <w:t xml:space="preserve"> и которое было заполнено правильно(</w:t>
              </w:r>
              <w:r>
                <w:rPr>
                  <w:lang w:val="en-US"/>
                </w:rPr>
                <w:t>valid</w:t>
              </w:r>
              <w:r w:rsidRPr="00923A0E">
                <w:t>)</w:t>
              </w:r>
              <w:r>
                <w:t>, рамку и фон зеленого цвета:</w:t>
              </w:r>
            </w:p>
            <w:p w14:paraId="663FDB96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proofErr w:type="spellStart"/>
              <w:proofErr w:type="gramStart"/>
              <w:r w:rsidRPr="00923A0E">
                <w:rPr>
                  <w:lang w:val="en-US"/>
                </w:rPr>
                <w:t>input:focus</w:t>
              </w:r>
              <w:proofErr w:type="gramEnd"/>
              <w:r w:rsidRPr="00923A0E">
                <w:rPr>
                  <w:lang w:val="en-US"/>
                </w:rPr>
                <w:t>:valid</w:t>
              </w:r>
              <w:proofErr w:type="spellEnd"/>
              <w:r w:rsidRPr="00923A0E">
                <w:rPr>
                  <w:lang w:val="en-US"/>
                </w:rPr>
                <w:t xml:space="preserve"> {</w:t>
              </w:r>
            </w:p>
            <w:p w14:paraId="3AD7F038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r w:rsidRPr="00923A0E">
                <w:rPr>
                  <w:lang w:val="en-US"/>
                </w:rPr>
                <w:t xml:space="preserve">    border: solid #889d96 2px;</w:t>
              </w:r>
            </w:p>
            <w:p w14:paraId="09276F4F" w14:textId="77777777" w:rsidR="00190514" w:rsidRPr="00644568" w:rsidRDefault="00190514" w:rsidP="00190514">
              <w:pPr>
                <w:pStyle w:val="a6"/>
              </w:pPr>
              <w:r w:rsidRPr="00923A0E">
                <w:rPr>
                  <w:lang w:val="en-US"/>
                </w:rPr>
                <w:t xml:space="preserve">    background</w:t>
              </w:r>
              <w:r w:rsidRPr="00644568">
                <w:t>-</w:t>
              </w:r>
              <w:r w:rsidRPr="00923A0E">
                <w:rPr>
                  <w:lang w:val="en-US"/>
                </w:rPr>
                <w:t>color</w:t>
              </w:r>
              <w:r w:rsidRPr="00644568">
                <w:t>: #</w:t>
              </w:r>
              <w:proofErr w:type="spellStart"/>
              <w:r w:rsidRPr="00923A0E">
                <w:rPr>
                  <w:lang w:val="en-US"/>
                </w:rPr>
                <w:t>ceeadf</w:t>
              </w:r>
              <w:proofErr w:type="spellEnd"/>
              <w:r w:rsidRPr="00644568">
                <w:t>;</w:t>
              </w:r>
            </w:p>
            <w:p w14:paraId="48E5F0CE" w14:textId="77777777" w:rsidR="00190514" w:rsidRPr="00644568" w:rsidRDefault="00190514" w:rsidP="00190514">
              <w:pPr>
                <w:pStyle w:val="a6"/>
              </w:pPr>
              <w:r w:rsidRPr="00644568">
                <w:t>}</w:t>
              </w:r>
            </w:p>
            <w:p w14:paraId="3853F723" w14:textId="77777777" w:rsidR="00190514" w:rsidRPr="002B35CA" w:rsidRDefault="00190514" w:rsidP="00190514">
              <w:pPr>
                <w:pStyle w:val="a6"/>
              </w:pPr>
              <w:r w:rsidRPr="002B35CA">
                <w:t>Для поля(</w:t>
              </w:r>
              <w:r w:rsidRPr="002B35CA">
                <w:rPr>
                  <w:lang w:val="en-US"/>
                </w:rPr>
                <w:t>input</w:t>
              </w:r>
              <w:r w:rsidRPr="002B35CA">
                <w:t>), в котором находится курсор(</w:t>
              </w:r>
              <w:r w:rsidRPr="002B35CA">
                <w:rPr>
                  <w:lang w:val="en-US"/>
                </w:rPr>
                <w:t>focus</w:t>
              </w:r>
              <w:r w:rsidRPr="002B35CA">
                <w:t xml:space="preserve">) и которое было заполнено </w:t>
              </w:r>
              <w:proofErr w:type="gramStart"/>
              <w:r>
                <w:t>не</w:t>
              </w:r>
              <w:r w:rsidRPr="002B35CA">
                <w:t>правильно(</w:t>
              </w:r>
              <w:r>
                <w:t xml:space="preserve">  </w:t>
              </w:r>
              <w:proofErr w:type="gramEnd"/>
              <w:r>
                <w:rPr>
                  <w:lang w:val="en-US"/>
                </w:rPr>
                <w:t>in</w:t>
              </w:r>
              <w:r w:rsidRPr="002B35CA">
                <w:rPr>
                  <w:lang w:val="en-US"/>
                </w:rPr>
                <w:t>valid</w:t>
              </w:r>
              <w:r w:rsidRPr="002B35CA">
                <w:t xml:space="preserve">), рамку и фон </w:t>
              </w:r>
              <w:r>
                <w:t>красного</w:t>
              </w:r>
              <w:r w:rsidRPr="002B35CA">
                <w:t xml:space="preserve"> цвета:</w:t>
              </w:r>
            </w:p>
            <w:p w14:paraId="083CCD90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proofErr w:type="spellStart"/>
              <w:proofErr w:type="gramStart"/>
              <w:r w:rsidRPr="00923A0E">
                <w:rPr>
                  <w:lang w:val="en-US"/>
                </w:rPr>
                <w:t>input:focus</w:t>
              </w:r>
              <w:proofErr w:type="gramEnd"/>
              <w:r w:rsidRPr="00923A0E">
                <w:rPr>
                  <w:lang w:val="en-US"/>
                </w:rPr>
                <w:t>:invalid</w:t>
              </w:r>
              <w:proofErr w:type="spellEnd"/>
              <w:r w:rsidRPr="00923A0E">
                <w:rPr>
                  <w:lang w:val="en-US"/>
                </w:rPr>
                <w:t xml:space="preserve"> {</w:t>
              </w:r>
            </w:p>
            <w:p w14:paraId="1FA6CA9B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r w:rsidRPr="00923A0E">
                <w:rPr>
                  <w:lang w:val="en-US"/>
                </w:rPr>
                <w:t xml:space="preserve">    background-color: #eacece;</w:t>
              </w:r>
            </w:p>
            <w:p w14:paraId="5CB7661D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r w:rsidRPr="00923A0E">
                <w:rPr>
                  <w:lang w:val="en-US"/>
                </w:rPr>
                <w:t xml:space="preserve">    border: red solid 2px;</w:t>
              </w:r>
            </w:p>
            <w:p w14:paraId="02D53D28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r w:rsidRPr="00923A0E">
                <w:rPr>
                  <w:lang w:val="en-US"/>
                </w:rPr>
                <w:t>}</w:t>
              </w:r>
            </w:p>
            <w:p w14:paraId="4997DA1C" w14:textId="77777777" w:rsidR="00190514" w:rsidRPr="002B35CA" w:rsidRDefault="00190514" w:rsidP="00190514">
              <w:pPr>
                <w:pStyle w:val="a6"/>
                <w:rPr>
                  <w:lang w:val="en-US"/>
                </w:rPr>
              </w:pPr>
              <w:r>
                <w:t>Для</w:t>
              </w:r>
              <w:r w:rsidRPr="002B35CA">
                <w:rPr>
                  <w:lang w:val="en-US"/>
                </w:rPr>
                <w:t xml:space="preserve"> </w:t>
              </w:r>
              <w:r>
                <w:t>поля</w:t>
              </w:r>
              <w:r w:rsidRPr="002B35CA">
                <w:rPr>
                  <w:lang w:val="en-US"/>
                </w:rPr>
                <w:t>(</w:t>
              </w:r>
              <w:r>
                <w:rPr>
                  <w:lang w:val="en-US"/>
                </w:rPr>
                <w:t>input</w:t>
              </w:r>
              <w:r w:rsidRPr="002B35CA">
                <w:rPr>
                  <w:lang w:val="en-US"/>
                </w:rPr>
                <w:t xml:space="preserve">), </w:t>
              </w:r>
              <w:r>
                <w:t>на</w:t>
              </w:r>
              <w:r w:rsidRPr="002B35CA">
                <w:rPr>
                  <w:lang w:val="en-US"/>
                </w:rPr>
                <w:t xml:space="preserve"> </w:t>
              </w:r>
              <w:r>
                <w:t>которое</w:t>
              </w:r>
              <w:r w:rsidRPr="002B35CA">
                <w:rPr>
                  <w:lang w:val="en-US"/>
                </w:rPr>
                <w:t xml:space="preserve"> </w:t>
              </w:r>
              <w:r>
                <w:t>наведен</w:t>
              </w:r>
              <w:r w:rsidRPr="002B35CA">
                <w:rPr>
                  <w:lang w:val="en-US"/>
                </w:rPr>
                <w:t xml:space="preserve"> </w:t>
              </w:r>
              <w:r>
                <w:t>курсор</w:t>
              </w:r>
              <w:r w:rsidRPr="002B35CA">
                <w:rPr>
                  <w:lang w:val="en-US"/>
                </w:rPr>
                <w:t xml:space="preserve"> </w:t>
              </w:r>
              <w:r>
                <w:t>мыши</w:t>
              </w:r>
              <w:r w:rsidRPr="002B35CA">
                <w:rPr>
                  <w:lang w:val="en-US"/>
                </w:rPr>
                <w:t>(</w:t>
              </w:r>
              <w:r>
                <w:rPr>
                  <w:lang w:val="en-US"/>
                </w:rPr>
                <w:t>hover</w:t>
              </w:r>
              <w:r w:rsidRPr="002B35CA">
                <w:rPr>
                  <w:lang w:val="en-US"/>
                </w:rPr>
                <w:t xml:space="preserve">), </w:t>
              </w:r>
              <w:r>
                <w:t>зададим</w:t>
              </w:r>
              <w:r w:rsidRPr="002B35CA">
                <w:rPr>
                  <w:lang w:val="en-US"/>
                </w:rPr>
                <w:t xml:space="preserve"> </w:t>
              </w:r>
              <w:r>
                <w:t>цвет</w:t>
              </w:r>
              <w:r w:rsidRPr="002B35CA">
                <w:rPr>
                  <w:lang w:val="en-US"/>
                </w:rPr>
                <w:t xml:space="preserve"> </w:t>
              </w:r>
              <w:r>
                <w:t>фона</w:t>
              </w:r>
              <w:r w:rsidRPr="002B35CA">
                <w:rPr>
                  <w:lang w:val="en-US"/>
                </w:rPr>
                <w:t>(</w:t>
              </w:r>
              <w:r w:rsidRPr="00923A0E">
                <w:rPr>
                  <w:lang w:val="en-US"/>
                </w:rPr>
                <w:t>background</w:t>
              </w:r>
              <w:r w:rsidRPr="002B35CA">
                <w:rPr>
                  <w:lang w:val="en-US"/>
                </w:rPr>
                <w:t>-</w:t>
              </w:r>
              <w:r w:rsidRPr="00923A0E">
                <w:rPr>
                  <w:lang w:val="en-US"/>
                </w:rPr>
                <w:t>color</w:t>
              </w:r>
              <w:r w:rsidRPr="002B35CA">
                <w:rPr>
                  <w:lang w:val="en-US"/>
                </w:rPr>
                <w:t xml:space="preserve">), </w:t>
              </w:r>
              <w:r>
                <w:t>прозрачность</w:t>
              </w:r>
              <w:r w:rsidRPr="002B35CA">
                <w:rPr>
                  <w:lang w:val="en-US"/>
                </w:rPr>
                <w:t>(</w:t>
              </w:r>
              <w:r>
                <w:rPr>
                  <w:lang w:val="en-US"/>
                </w:rPr>
                <w:t>opacity</w:t>
              </w:r>
              <w:r w:rsidRPr="002B35CA">
                <w:rPr>
                  <w:lang w:val="en-US"/>
                </w:rPr>
                <w:t xml:space="preserve">) </w:t>
              </w:r>
              <w:r>
                <w:t>и</w:t>
              </w:r>
              <w:r w:rsidRPr="002B35CA">
                <w:rPr>
                  <w:lang w:val="en-US"/>
                </w:rPr>
                <w:t xml:space="preserve"> </w:t>
              </w:r>
              <w:r>
                <w:t>цвет</w:t>
              </w:r>
              <w:r w:rsidRPr="002B35CA">
                <w:rPr>
                  <w:lang w:val="en-US"/>
                </w:rPr>
                <w:t xml:space="preserve"> </w:t>
              </w:r>
              <w:r>
                <w:t>рамки</w:t>
              </w:r>
              <w:r>
                <w:rPr>
                  <w:lang w:val="en-US"/>
                </w:rPr>
                <w:t>(</w:t>
              </w:r>
              <w:r w:rsidRPr="002B35CA">
                <w:rPr>
                  <w:lang w:val="en-US"/>
                </w:rPr>
                <w:t>border-color</w:t>
              </w:r>
              <w:r>
                <w:rPr>
                  <w:lang w:val="en-US"/>
                </w:rPr>
                <w:t>):</w:t>
              </w:r>
            </w:p>
            <w:p w14:paraId="61972EF3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proofErr w:type="spellStart"/>
              <w:proofErr w:type="gramStart"/>
              <w:r w:rsidRPr="00923A0E">
                <w:rPr>
                  <w:lang w:val="en-US"/>
                </w:rPr>
                <w:t>input:hover</w:t>
              </w:r>
              <w:proofErr w:type="spellEnd"/>
              <w:proofErr w:type="gramEnd"/>
              <w:r w:rsidRPr="00923A0E">
                <w:rPr>
                  <w:lang w:val="en-US"/>
                </w:rPr>
                <w:t xml:space="preserve"> {</w:t>
              </w:r>
            </w:p>
            <w:p w14:paraId="7FF11BC1" w14:textId="77777777" w:rsidR="00190514" w:rsidRPr="00923A0E" w:rsidRDefault="00190514" w:rsidP="00190514">
              <w:pPr>
                <w:pStyle w:val="a6"/>
                <w:rPr>
                  <w:lang w:val="en-US"/>
                </w:rPr>
              </w:pPr>
              <w:r w:rsidRPr="00923A0E">
                <w:rPr>
                  <w:lang w:val="en-US"/>
                </w:rPr>
                <w:t xml:space="preserve">    background-color: #e5ebf7;</w:t>
              </w:r>
            </w:p>
            <w:p w14:paraId="5FC2C880" w14:textId="77777777" w:rsidR="00190514" w:rsidRDefault="00190514" w:rsidP="00190514">
              <w:pPr>
                <w:pStyle w:val="a6"/>
              </w:pPr>
              <w:r w:rsidRPr="00923A0E">
                <w:rPr>
                  <w:lang w:val="en-US"/>
                </w:rPr>
                <w:t xml:space="preserve">    </w:t>
              </w:r>
              <w:proofErr w:type="spellStart"/>
              <w:r>
                <w:t>opacity</w:t>
              </w:r>
              <w:proofErr w:type="spellEnd"/>
              <w:r>
                <w:t>: 0.8;</w:t>
              </w:r>
            </w:p>
            <w:p w14:paraId="4E92CD69" w14:textId="77777777" w:rsidR="00190514" w:rsidRDefault="00190514" w:rsidP="00190514">
              <w:pPr>
                <w:pStyle w:val="a6"/>
              </w:pPr>
              <w:r>
                <w:t xml:space="preserve">    </w:t>
              </w:r>
              <w:proofErr w:type="spellStart"/>
              <w:r>
                <w:t>border-color</w:t>
              </w:r>
              <w:proofErr w:type="spellEnd"/>
              <w:r>
                <w:t>: #a7bbe4;</w:t>
              </w:r>
            </w:p>
            <w:p w14:paraId="70DF1919" w14:textId="77777777" w:rsidR="00190514" w:rsidRDefault="00190514" w:rsidP="00190514">
              <w:pPr>
                <w:pStyle w:val="a6"/>
              </w:pPr>
              <w:r>
                <w:t>}</w:t>
              </w:r>
            </w:p>
            <w:p w14:paraId="39D2B9C3" w14:textId="77777777" w:rsidR="00190514" w:rsidRPr="0017137F" w:rsidRDefault="00190514" w:rsidP="00190514">
              <w:pPr>
                <w:pStyle w:val="a6"/>
                <w:ind w:firstLine="0"/>
              </w:pPr>
              <w:r w:rsidRPr="0017137F">
                <w:t xml:space="preserve"> </w:t>
              </w:r>
              <w:r>
                <w:tab/>
                <w:t>Для всего тела нашей страницы зададим цвет фона:</w:t>
              </w:r>
            </w:p>
            <w:p w14:paraId="642D340C" w14:textId="77777777" w:rsidR="00190514" w:rsidRPr="002918CC" w:rsidRDefault="00190514" w:rsidP="00190514">
              <w:pPr>
                <w:pStyle w:val="a6"/>
              </w:pPr>
              <w:r w:rsidRPr="0017137F">
                <w:rPr>
                  <w:lang w:val="en-US"/>
                </w:rPr>
                <w:t>body</w:t>
              </w:r>
              <w:r w:rsidRPr="002918CC">
                <w:t xml:space="preserve"> {</w:t>
              </w:r>
            </w:p>
            <w:p w14:paraId="353291C4" w14:textId="77777777" w:rsidR="00190514" w:rsidRPr="00854126" w:rsidRDefault="00190514" w:rsidP="00190514">
              <w:pPr>
                <w:pStyle w:val="a6"/>
              </w:pPr>
              <w:r w:rsidRPr="00854126">
                <w:t xml:space="preserve">    </w:t>
              </w:r>
              <w:r w:rsidRPr="0017137F">
                <w:rPr>
                  <w:lang w:val="en-US"/>
                </w:rPr>
                <w:t>background</w:t>
              </w:r>
              <w:r w:rsidRPr="00854126">
                <w:t>-</w:t>
              </w:r>
              <w:r>
                <w:rPr>
                  <w:lang w:val="en-US"/>
                </w:rPr>
                <w:t>color</w:t>
              </w:r>
              <w:r w:rsidRPr="00854126">
                <w:t xml:space="preserve">: </w:t>
              </w:r>
              <w:r>
                <w:rPr>
                  <w:lang w:val="en-US"/>
                </w:rPr>
                <w:t>blue</w:t>
              </w:r>
              <w:r w:rsidRPr="00854126">
                <w:t>;</w:t>
              </w:r>
            </w:p>
            <w:p w14:paraId="700EEB22" w14:textId="77777777" w:rsidR="00190514" w:rsidRDefault="00190514" w:rsidP="00190514">
              <w:pPr>
                <w:pStyle w:val="a6"/>
              </w:pPr>
              <w:r>
                <w:t>}</w:t>
              </w:r>
            </w:p>
            <w:p w14:paraId="075F7CE1" w14:textId="77777777" w:rsidR="00190514" w:rsidRDefault="00190514" w:rsidP="00190514">
              <w:pPr>
                <w:pStyle w:val="a6"/>
              </w:pPr>
              <w:r>
                <w:t>Зададим оформление для заголовка:</w:t>
              </w:r>
            </w:p>
            <w:p w14:paraId="75466B39" w14:textId="77777777" w:rsidR="00190514" w:rsidRPr="00354C1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>h</w:t>
              </w:r>
              <w:r w:rsidRPr="00354C1F">
                <w:rPr>
                  <w:lang w:val="en-US"/>
                </w:rPr>
                <w:t>1 {</w:t>
              </w:r>
            </w:p>
            <w:p w14:paraId="298C5F59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354C1F">
                <w:rPr>
                  <w:lang w:val="en-US"/>
                </w:rPr>
                <w:lastRenderedPageBreak/>
                <w:t xml:space="preserve">    </w:t>
              </w:r>
              <w:r w:rsidRPr="0017137F">
                <w:rPr>
                  <w:lang w:val="en-US"/>
                </w:rPr>
                <w:t>text-align: center;</w:t>
              </w:r>
            </w:p>
            <w:p w14:paraId="093293B4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color: white;</w:t>
              </w:r>
            </w:p>
            <w:p w14:paraId="745926F8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text-transform: uppercase;</w:t>
              </w:r>
            </w:p>
            <w:p w14:paraId="1B38FC58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font-family: Arial;</w:t>
              </w:r>
            </w:p>
            <w:p w14:paraId="7435865F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opacity: 0.8;</w:t>
              </w:r>
            </w:p>
            <w:p w14:paraId="4470D283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>}</w:t>
              </w:r>
            </w:p>
            <w:p w14:paraId="3748C9ED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>
                <w:t>Для</w:t>
              </w:r>
              <w:r w:rsidRPr="0017137F">
                <w:rPr>
                  <w:lang w:val="en-US"/>
                </w:rPr>
                <w:t xml:space="preserve"> </w:t>
              </w:r>
              <w:r>
                <w:t>самой</w:t>
              </w:r>
              <w:r w:rsidRPr="0017137F">
                <w:rPr>
                  <w:lang w:val="en-US"/>
                </w:rPr>
                <w:t xml:space="preserve"> </w:t>
              </w:r>
              <w:r>
                <w:t>формы</w:t>
              </w:r>
              <w:r w:rsidRPr="0017137F">
                <w:rPr>
                  <w:lang w:val="en-US"/>
                </w:rPr>
                <w:t xml:space="preserve">, </w:t>
              </w:r>
              <w:r>
                <w:t>которая</w:t>
              </w:r>
              <w:r w:rsidRPr="0017137F">
                <w:rPr>
                  <w:lang w:val="en-US"/>
                </w:rPr>
                <w:t xml:space="preserve"> </w:t>
              </w:r>
              <w:r>
                <w:t>содержит</w:t>
              </w:r>
              <w:r w:rsidRPr="0017137F">
                <w:rPr>
                  <w:lang w:val="en-US"/>
                </w:rPr>
                <w:t xml:space="preserve"> </w:t>
              </w:r>
              <w:r>
                <w:t>различные</w:t>
              </w:r>
              <w:r w:rsidRPr="0017137F">
                <w:rPr>
                  <w:lang w:val="en-US"/>
                </w:rPr>
                <w:t xml:space="preserve"> </w:t>
              </w:r>
              <w:r>
                <w:t>поля</w:t>
              </w:r>
              <w:r w:rsidRPr="0017137F">
                <w:rPr>
                  <w:lang w:val="en-US"/>
                </w:rPr>
                <w:t xml:space="preserve"> </w:t>
              </w:r>
              <w:r>
                <w:t>ввода</w:t>
              </w:r>
              <w:r w:rsidRPr="0017137F">
                <w:rPr>
                  <w:lang w:val="en-US"/>
                </w:rPr>
                <w:t xml:space="preserve"> </w:t>
              </w:r>
              <w:r>
                <w:t>данных</w:t>
              </w:r>
              <w:r w:rsidRPr="0017137F">
                <w:rPr>
                  <w:lang w:val="en-US"/>
                </w:rPr>
                <w:t xml:space="preserve">, </w:t>
              </w:r>
              <w:r>
                <w:t>зададим</w:t>
              </w:r>
              <w:r w:rsidRPr="0017137F">
                <w:rPr>
                  <w:lang w:val="en-US"/>
                </w:rPr>
                <w:t xml:space="preserve"> </w:t>
              </w:r>
              <w:r>
                <w:t>выравнивание</w:t>
              </w:r>
              <w:r w:rsidRPr="0017137F">
                <w:rPr>
                  <w:lang w:val="en-US"/>
                </w:rPr>
                <w:t xml:space="preserve"> </w:t>
              </w:r>
              <w:r>
                <w:t>текста</w:t>
              </w:r>
              <w:r w:rsidRPr="0017137F">
                <w:rPr>
                  <w:lang w:val="en-US"/>
                </w:rPr>
                <w:t>(text-align</w:t>
              </w:r>
              <w:proofErr w:type="gramStart"/>
              <w:r w:rsidRPr="0017137F">
                <w:rPr>
                  <w:lang w:val="en-US"/>
                </w:rPr>
                <w:t>),</w:t>
              </w:r>
              <w:r>
                <w:t>цвет</w:t>
              </w:r>
              <w:proofErr w:type="gramEnd"/>
              <w:r w:rsidRPr="0017137F">
                <w:rPr>
                  <w:lang w:val="en-US"/>
                </w:rPr>
                <w:t xml:space="preserve"> </w:t>
              </w:r>
              <w:r>
                <w:t>фона</w:t>
              </w:r>
              <w:r w:rsidRPr="0017137F">
                <w:rPr>
                  <w:lang w:val="en-US"/>
                </w:rPr>
                <w:t xml:space="preserve">(background), </w:t>
              </w:r>
              <w:r>
                <w:t>шрифт</w:t>
              </w:r>
              <w:r w:rsidRPr="0017137F">
                <w:rPr>
                  <w:lang w:val="en-US"/>
                </w:rPr>
                <w:t xml:space="preserve">(font-family), </w:t>
              </w:r>
              <w:r>
                <w:t>цвет</w:t>
              </w:r>
              <w:r w:rsidRPr="0017137F">
                <w:rPr>
                  <w:lang w:val="en-US"/>
                </w:rPr>
                <w:t xml:space="preserve"> </w:t>
              </w:r>
              <w:r>
                <w:t>шрифта</w:t>
              </w:r>
              <w:r w:rsidRPr="0017137F">
                <w:rPr>
                  <w:lang w:val="en-US"/>
                </w:rPr>
                <w:t xml:space="preserve">(color), </w:t>
              </w:r>
              <w:r>
                <w:t>ширину</w:t>
              </w:r>
              <w:r w:rsidRPr="0017137F">
                <w:rPr>
                  <w:lang w:val="en-US"/>
                </w:rPr>
                <w:t xml:space="preserve"> </w:t>
              </w:r>
              <w:r>
                <w:t>блока</w:t>
              </w:r>
              <w:r w:rsidRPr="0017137F">
                <w:rPr>
                  <w:lang w:val="en-US"/>
                </w:rPr>
                <w:t xml:space="preserve"> </w:t>
              </w:r>
              <w:r>
                <w:t>с</w:t>
              </w:r>
              <w:r w:rsidRPr="0017137F">
                <w:rPr>
                  <w:lang w:val="en-US"/>
                </w:rPr>
                <w:t xml:space="preserve"> </w:t>
              </w:r>
              <w:r>
                <w:t>формой</w:t>
              </w:r>
              <w:r w:rsidRPr="0017137F">
                <w:rPr>
                  <w:lang w:val="en-US"/>
                </w:rPr>
                <w:t>(</w:t>
              </w:r>
              <w:r>
                <w:rPr>
                  <w:lang w:val="en-US"/>
                </w:rPr>
                <w:t>width</w:t>
              </w:r>
              <w:r w:rsidRPr="0017137F">
                <w:rPr>
                  <w:lang w:val="en-US"/>
                </w:rPr>
                <w:t xml:space="preserve">), </w:t>
              </w:r>
              <w:r>
                <w:t>выравнивание</w:t>
              </w:r>
              <w:r w:rsidRPr="0017137F">
                <w:rPr>
                  <w:lang w:val="en-US"/>
                </w:rPr>
                <w:t xml:space="preserve"> </w:t>
              </w:r>
              <w:r>
                <w:t>формы</w:t>
              </w:r>
              <w:r w:rsidRPr="0017137F">
                <w:rPr>
                  <w:lang w:val="en-US"/>
                </w:rPr>
                <w:t xml:space="preserve"> </w:t>
              </w:r>
              <w:r>
                <w:rPr>
                  <w:lang w:val="en-US"/>
                </w:rPr>
                <w:t>(</w:t>
              </w:r>
              <w:r w:rsidRPr="0017137F">
                <w:rPr>
                  <w:lang w:val="en-US"/>
                </w:rPr>
                <w:t xml:space="preserve">margin), </w:t>
              </w:r>
              <w:r>
                <w:t>размер</w:t>
              </w:r>
              <w:r w:rsidRPr="0017137F">
                <w:rPr>
                  <w:lang w:val="en-US"/>
                </w:rPr>
                <w:t xml:space="preserve"> </w:t>
              </w:r>
              <w:r>
                <w:t>шрифта</w:t>
              </w:r>
              <w:r w:rsidRPr="0017137F">
                <w:rPr>
                  <w:lang w:val="en-US"/>
                </w:rPr>
                <w:t>(font-size).</w:t>
              </w:r>
            </w:p>
            <w:p w14:paraId="7E7756DF" w14:textId="77777777" w:rsidR="00190514" w:rsidRPr="002918CC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>form</w:t>
              </w:r>
              <w:r w:rsidRPr="002918CC">
                <w:rPr>
                  <w:lang w:val="en-US"/>
                </w:rPr>
                <w:t xml:space="preserve"> {</w:t>
              </w:r>
            </w:p>
            <w:p w14:paraId="434C97AE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2918CC">
                <w:rPr>
                  <w:lang w:val="en-US"/>
                </w:rPr>
                <w:t xml:space="preserve">    </w:t>
              </w:r>
              <w:r w:rsidRPr="0017137F">
                <w:rPr>
                  <w:lang w:val="en-US"/>
                </w:rPr>
                <w:t>text-align: center;</w:t>
              </w:r>
            </w:p>
            <w:p w14:paraId="6C63D2FD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background: #cacaca;</w:t>
              </w:r>
            </w:p>
            <w:p w14:paraId="4CA21983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font-family: Arial;</w:t>
              </w:r>
            </w:p>
            <w:p w14:paraId="01B99C1F" w14:textId="77777777" w:rsidR="00190514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color: white;</w:t>
              </w:r>
              <w:r>
                <w:rPr>
                  <w:lang w:val="en-US"/>
                </w:rPr>
                <w:t xml:space="preserve">         </w:t>
              </w:r>
            </w:p>
            <w:p w14:paraId="48A70975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>
                <w:rPr>
                  <w:lang w:val="en-US"/>
                </w:rPr>
                <w:t xml:space="preserve">    width:800px;</w:t>
              </w:r>
            </w:p>
            <w:p w14:paraId="4B22B030" w14:textId="77777777" w:rsidR="00190514" w:rsidRPr="0017137F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margin: 0 auto;</w:t>
              </w:r>
            </w:p>
            <w:p w14:paraId="0CCDF463" w14:textId="77777777" w:rsidR="00190514" w:rsidRDefault="00190514" w:rsidP="00190514">
              <w:pPr>
                <w:pStyle w:val="a6"/>
                <w:rPr>
                  <w:lang w:val="en-US"/>
                </w:rPr>
              </w:pPr>
              <w:r w:rsidRPr="0017137F">
                <w:rPr>
                  <w:lang w:val="en-US"/>
                </w:rPr>
                <w:t xml:space="preserve">    </w:t>
              </w:r>
              <w:bookmarkStart w:id="6" w:name="_Hlk513025224"/>
              <w:r w:rsidRPr="0017137F">
                <w:rPr>
                  <w:lang w:val="en-US"/>
                </w:rPr>
                <w:t>font-size</w:t>
              </w:r>
              <w:bookmarkEnd w:id="6"/>
              <w:r w:rsidRPr="0017137F">
                <w:rPr>
                  <w:lang w:val="en-US"/>
                </w:rPr>
                <w:t>: 16px;</w:t>
              </w:r>
            </w:p>
            <w:p w14:paraId="5425305D" w14:textId="77777777" w:rsidR="00190514" w:rsidRPr="002918CC" w:rsidRDefault="00190514" w:rsidP="00190514">
              <w:pPr>
                <w:pStyle w:val="a6"/>
                <w:ind w:firstLine="0"/>
              </w:pPr>
              <w:r>
                <w:rPr>
                  <w:lang w:val="en-US"/>
                </w:rPr>
                <w:t xml:space="preserve">   </w:t>
              </w:r>
              <w:r>
                <w:rPr>
                  <w:lang w:val="en-US"/>
                </w:rPr>
                <w:tab/>
              </w:r>
              <w:r w:rsidRPr="002918CC">
                <w:t>}</w:t>
              </w:r>
            </w:p>
            <w:p w14:paraId="31BD34AE" w14:textId="77777777" w:rsidR="00A02E5F" w:rsidRDefault="00A02E5F" w:rsidP="00190514">
              <w:pPr>
                <w:pStyle w:val="a6"/>
              </w:pPr>
            </w:p>
            <w:p w14:paraId="429AC955" w14:textId="77777777" w:rsidR="00A02E5F" w:rsidRPr="00747B3E" w:rsidRDefault="00A02E5F" w:rsidP="00A02E5F">
              <w:pPr>
                <w:jc w:val="center"/>
                <w:rPr>
                  <w:b/>
                </w:rPr>
              </w:pPr>
              <w:r>
                <w:rPr>
                  <w:b/>
                </w:rPr>
                <w:t>Контрольные задания</w:t>
              </w:r>
            </w:p>
            <w:p w14:paraId="472A9EB7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Добавить новый блок формы с различными видами полей, используя:</w:t>
              </w:r>
            </w:p>
            <w:p w14:paraId="4917AE58" w14:textId="77777777" w:rsidR="00A02E5F" w:rsidRDefault="00A02E5F" w:rsidP="00A02E5F">
              <w:pPr>
                <w:pStyle w:val="aff0"/>
                <w:numPr>
                  <w:ilvl w:val="1"/>
                  <w:numId w:val="39"/>
                </w:numPr>
              </w:pPr>
              <w:r>
                <w:t>Поле со списком (минимум 3 значения)</w:t>
              </w:r>
            </w:p>
            <w:p w14:paraId="2C8833F8" w14:textId="77777777" w:rsidR="00A02E5F" w:rsidRDefault="00A02E5F" w:rsidP="00A02E5F">
              <w:pPr>
                <w:pStyle w:val="aff0"/>
                <w:numPr>
                  <w:ilvl w:val="1"/>
                  <w:numId w:val="39"/>
                </w:numPr>
              </w:pPr>
              <w:r>
                <w:t>Переключатели</w:t>
              </w:r>
            </w:p>
            <w:p w14:paraId="003E8E4F" w14:textId="77777777" w:rsidR="00A02E5F" w:rsidRDefault="00A02E5F" w:rsidP="00A02E5F">
              <w:pPr>
                <w:pStyle w:val="aff0"/>
                <w:numPr>
                  <w:ilvl w:val="1"/>
                  <w:numId w:val="39"/>
                </w:numPr>
              </w:pPr>
              <w:r>
                <w:t>Текстовое поле (добавить ограничения по минимальному и максимальному количеству символов)</w:t>
              </w:r>
            </w:p>
            <w:p w14:paraId="7AE61EAC" w14:textId="77777777" w:rsidR="00A02E5F" w:rsidRDefault="00A02E5F" w:rsidP="00A02E5F">
              <w:pPr>
                <w:pStyle w:val="aff0"/>
                <w:numPr>
                  <w:ilvl w:val="1"/>
                  <w:numId w:val="39"/>
                </w:numPr>
              </w:pPr>
              <w:r>
                <w:t>Многострочное текстовое поле</w:t>
              </w:r>
            </w:p>
            <w:p w14:paraId="6933B29B" w14:textId="77777777" w:rsidR="00A02E5F" w:rsidRDefault="00A02E5F" w:rsidP="00A02E5F">
              <w:pPr>
                <w:pStyle w:val="aff0"/>
                <w:numPr>
                  <w:ilvl w:val="1"/>
                  <w:numId w:val="39"/>
                </w:numPr>
                <w:ind w:right="-1"/>
              </w:pPr>
              <w:r>
                <w:t xml:space="preserve">Добавить поле «Возраст» </w:t>
              </w:r>
              <w:r w:rsidRPr="00EF347C">
                <w:t>(</w:t>
              </w:r>
              <w:r>
                <w:rPr>
                  <w:lang w:val="en-US"/>
                </w:rPr>
                <w:t>type</w:t>
              </w:r>
              <w:r w:rsidRPr="00EF347C">
                <w:t>=</w:t>
              </w:r>
              <w:r>
                <w:rPr>
                  <w:lang w:val="en-US"/>
                </w:rPr>
                <w:t>number</w:t>
              </w:r>
              <w:r>
                <w:t>, минимальное значение – 10, максимальное – 25, шаг – 1)</w:t>
              </w:r>
            </w:p>
            <w:p w14:paraId="7F57D1C6" w14:textId="77777777" w:rsidR="00A02E5F" w:rsidRDefault="00A02E5F" w:rsidP="00A02E5F">
              <w:pPr>
                <w:pStyle w:val="aff0"/>
                <w:numPr>
                  <w:ilvl w:val="1"/>
                  <w:numId w:val="39"/>
                </w:numPr>
              </w:pPr>
              <w:r>
                <w:t>Добавить текстовое поле «Номер группы», с помощью внешней таблицы стилей задать значение по умолчанию (№ своей группы) и защитить поле от изменений.</w:t>
              </w:r>
            </w:p>
            <w:p w14:paraId="6717A797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Добавить поле с флажком (допускаются авторские изменения).</w:t>
              </w:r>
            </w:p>
            <w:p w14:paraId="11854611" w14:textId="77777777" w:rsidR="00A02E5F" w:rsidRDefault="00A02E5F" w:rsidP="00A02E5F">
              <w:pPr>
                <w:pStyle w:val="aff0"/>
              </w:pPr>
              <w:r>
                <w:rPr>
                  <w:noProof/>
                  <w:lang w:eastAsia="ru-RU"/>
                </w:rPr>
                <w:drawing>
                  <wp:inline distT="0" distB="0" distL="0" distR="0" wp14:anchorId="6248770A" wp14:editId="110BA735">
                    <wp:extent cx="4944140" cy="1400130"/>
                    <wp:effectExtent l="0" t="0" r="0" b="0"/>
                    <wp:docPr id="2" name="Рисунок 2" descr="https://sun9-64.userapi.com/c855416/v855416391/17748e/DQ9kVWFC6CY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https://sun9-64.userapi.com/c855416/v855416391/17748e/DQ9kVWFC6CY.jpg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6" t="66248" r="51987" b="7758"/>
                            <a:stretch/>
                          </pic:blipFill>
                          <pic:spPr bwMode="auto">
                            <a:xfrm>
                              <a:off x="0" y="0"/>
                              <a:ext cx="4948068" cy="14012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40DDB778" w14:textId="77777777" w:rsidR="00A02E5F" w:rsidRPr="00E91364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Сделать пароль видимым и изменить выражение, которому должны соответствовать данные поля «Пароль».</w:t>
              </w:r>
            </w:p>
            <w:p w14:paraId="14D44067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Сделать поле электронного адреса необязательным.</w:t>
              </w:r>
            </w:p>
            <w:p w14:paraId="2DB75FAC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Изменить выражение, которому должны соответствовать данные поля «Код» (одна цифра от 1 до 9 и две прописные буквы латинского алфавита.</w:t>
              </w:r>
            </w:p>
            <w:p w14:paraId="6EDE226C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lastRenderedPageBreak/>
                <w:t>Изменить тип рамки для созданного блока (точечный).</w:t>
              </w:r>
            </w:p>
            <w:p w14:paraId="5ADB7A60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Изменить прозрачность формы, цвет границы блоков формы.</w:t>
              </w:r>
            </w:p>
            <w:p w14:paraId="30F29981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Наименования блоков формы передвинуть в правый угол.</w:t>
              </w:r>
            </w:p>
            <w:p w14:paraId="65F7C187" w14:textId="77777777" w:rsidR="00A02E5F" w:rsidRDefault="00A02E5F" w:rsidP="00A02E5F">
              <w:pPr>
                <w:pStyle w:val="aff0"/>
                <w:numPr>
                  <w:ilvl w:val="0"/>
                  <w:numId w:val="39"/>
                </w:numPr>
              </w:pPr>
              <w:r>
                <w:t>Изменить фон для блока «Регистрация в личном кабинете».</w:t>
              </w:r>
            </w:p>
            <w:p w14:paraId="6CC845CF" w14:textId="77777777" w:rsidR="00A02E5F" w:rsidRDefault="00A02E5F" w:rsidP="00190514">
              <w:pPr>
                <w:pStyle w:val="a6"/>
              </w:pPr>
            </w:p>
            <w:p w14:paraId="5A2B1A5F" w14:textId="77777777" w:rsidR="002C6795" w:rsidRPr="00BF0CF2" w:rsidRDefault="00F04D6B" w:rsidP="00190514">
              <w:pPr>
                <w:pStyle w:val="a6"/>
              </w:pPr>
            </w:p>
          </w:sdtContent>
        </w:sdt>
        <w:bookmarkEnd w:id="5" w:displacedByCustomXml="next"/>
      </w:sdtContent>
    </w:sdt>
    <w:p w14:paraId="429F983C" w14:textId="77777777" w:rsidR="008D18F7" w:rsidRPr="000D4E30" w:rsidRDefault="008D18F7" w:rsidP="000D4E30">
      <w:pPr>
        <w:ind w:firstLine="708"/>
      </w:pPr>
    </w:p>
    <w:p w14:paraId="7FA01AF2" w14:textId="77777777" w:rsidR="001B5E40" w:rsidRDefault="006016B2" w:rsidP="006016B2">
      <w:pPr>
        <w:jc w:val="center"/>
        <w:rPr>
          <w:b/>
        </w:rPr>
      </w:pPr>
      <w:r>
        <w:rPr>
          <w:b/>
        </w:rPr>
        <w:t>Контрольные вопросы</w:t>
      </w:r>
    </w:p>
    <w:p w14:paraId="3C36BE5C" w14:textId="77777777" w:rsidR="006016B2" w:rsidRDefault="006016B2" w:rsidP="006016B2">
      <w:pPr>
        <w:jc w:val="center"/>
        <w:rPr>
          <w:b/>
        </w:rPr>
      </w:pPr>
    </w:p>
    <w:p w14:paraId="1B31A06C" w14:textId="77777777" w:rsidR="006016B2" w:rsidRDefault="006016B2" w:rsidP="006016B2">
      <w:pPr>
        <w:rPr>
          <w:b/>
        </w:rPr>
      </w:pPr>
    </w:p>
    <w:p w14:paraId="59E41045" w14:textId="77777777" w:rsidR="006016B2" w:rsidRPr="006016B2" w:rsidRDefault="006016B2" w:rsidP="006016B2">
      <w:pPr>
        <w:pStyle w:val="aff0"/>
        <w:numPr>
          <w:ilvl w:val="0"/>
          <w:numId w:val="40"/>
        </w:numPr>
        <w:rPr>
          <w:b/>
        </w:rPr>
      </w:pPr>
      <w:r>
        <w:t xml:space="preserve">Каков принцип работы атрибута </w:t>
      </w:r>
      <w:proofErr w:type="gramStart"/>
      <w:r>
        <w:rPr>
          <w:lang w:val="en-US"/>
        </w:rPr>
        <w:t>required</w:t>
      </w:r>
      <w:r w:rsidRPr="006016B2">
        <w:t xml:space="preserve"> ?</w:t>
      </w:r>
      <w:proofErr w:type="gramEnd"/>
    </w:p>
    <w:p w14:paraId="1D511A62" w14:textId="77777777" w:rsidR="006016B2" w:rsidRPr="00893756" w:rsidRDefault="006016B2" w:rsidP="00893756">
      <w:pPr>
        <w:pStyle w:val="aff0"/>
        <w:numPr>
          <w:ilvl w:val="0"/>
          <w:numId w:val="40"/>
        </w:numPr>
        <w:rPr>
          <w:b/>
        </w:rPr>
      </w:pPr>
      <w:r>
        <w:t xml:space="preserve">Какой тег необходимо использовать </w:t>
      </w:r>
      <w:r w:rsidRPr="00764715">
        <w:t>для создания заголовка группы элементов формы, которая определяется с помощью тега &lt;</w:t>
      </w:r>
      <w:proofErr w:type="spellStart"/>
      <w:r w:rsidRPr="00764715">
        <w:t>fieldset</w:t>
      </w:r>
      <w:proofErr w:type="spellEnd"/>
      <w:proofErr w:type="gramStart"/>
      <w:r w:rsidRPr="00764715">
        <w:t>&gt;</w:t>
      </w:r>
      <w:r w:rsidRPr="006016B2">
        <w:t xml:space="preserve"> ?</w:t>
      </w:r>
      <w:proofErr w:type="gramEnd"/>
    </w:p>
    <w:p w14:paraId="4B6DE9FB" w14:textId="77777777" w:rsidR="00893756" w:rsidRPr="00893756" w:rsidRDefault="00893756" w:rsidP="00893756">
      <w:pPr>
        <w:pStyle w:val="aff0"/>
        <w:numPr>
          <w:ilvl w:val="0"/>
          <w:numId w:val="40"/>
        </w:numPr>
        <w:rPr>
          <w:b/>
        </w:rPr>
      </w:pPr>
      <w:r>
        <w:t xml:space="preserve">Можно ли вводить телефонный номер в поле с типом </w:t>
      </w:r>
      <w:proofErr w:type="gramStart"/>
      <w:r>
        <w:rPr>
          <w:lang w:val="en-US"/>
        </w:rPr>
        <w:t>number</w:t>
      </w:r>
      <w:r w:rsidRPr="00893756">
        <w:t xml:space="preserve"> ?</w:t>
      </w:r>
      <w:proofErr w:type="gramEnd"/>
    </w:p>
    <w:p w14:paraId="52B62DDB" w14:textId="77777777" w:rsidR="00893756" w:rsidRPr="00893756" w:rsidRDefault="0067161E" w:rsidP="00893756">
      <w:pPr>
        <w:pStyle w:val="aff0"/>
        <w:numPr>
          <w:ilvl w:val="0"/>
          <w:numId w:val="40"/>
        </w:numPr>
        <w:rPr>
          <w:b/>
        </w:rPr>
      </w:pPr>
      <w:r>
        <w:t xml:space="preserve">Объясните принцип работы атрибута </w:t>
      </w:r>
      <w:proofErr w:type="gramStart"/>
      <w:r>
        <w:rPr>
          <w:lang w:val="en-US"/>
        </w:rPr>
        <w:t>pattern</w:t>
      </w:r>
      <w:r w:rsidRPr="0067161E">
        <w:t xml:space="preserve"> ?</w:t>
      </w:r>
      <w:proofErr w:type="gramEnd"/>
    </w:p>
    <w:p w14:paraId="320A0513" w14:textId="77777777" w:rsidR="00893756" w:rsidRPr="00445B7A" w:rsidRDefault="00445B7A" w:rsidP="00893756">
      <w:pPr>
        <w:pStyle w:val="aff0"/>
        <w:numPr>
          <w:ilvl w:val="0"/>
          <w:numId w:val="40"/>
        </w:numPr>
        <w:rPr>
          <w:b/>
        </w:rPr>
      </w:pPr>
      <w:r>
        <w:t xml:space="preserve">Для чего нужны атрибуты </w:t>
      </w:r>
      <w:r>
        <w:rPr>
          <w:lang w:val="en-US"/>
        </w:rPr>
        <w:t>min</w:t>
      </w:r>
      <w:r w:rsidRPr="00445B7A">
        <w:t xml:space="preserve"> </w:t>
      </w:r>
      <w:r>
        <w:t xml:space="preserve">и </w:t>
      </w:r>
      <w:proofErr w:type="gramStart"/>
      <w:r>
        <w:rPr>
          <w:lang w:val="en-US"/>
        </w:rPr>
        <w:t>max</w:t>
      </w:r>
      <w:r w:rsidRPr="00445B7A">
        <w:t xml:space="preserve"> ?</w:t>
      </w:r>
      <w:proofErr w:type="gramEnd"/>
    </w:p>
    <w:p w14:paraId="45716D90" w14:textId="77777777" w:rsidR="00445B7A" w:rsidRPr="00445B7A" w:rsidRDefault="00445B7A" w:rsidP="00893756">
      <w:pPr>
        <w:pStyle w:val="aff0"/>
        <w:numPr>
          <w:ilvl w:val="0"/>
          <w:numId w:val="40"/>
        </w:numPr>
        <w:rPr>
          <w:b/>
          <w:sz w:val="18"/>
        </w:rPr>
      </w:pPr>
      <w:r w:rsidRPr="00445B7A">
        <w:rPr>
          <w:szCs w:val="28"/>
        </w:rPr>
        <w:t>Какой тип данных нужно поставить вместо троеточия &lt;</w:t>
      </w:r>
      <w:proofErr w:type="spellStart"/>
      <w:r w:rsidRPr="00445B7A">
        <w:rPr>
          <w:szCs w:val="28"/>
        </w:rPr>
        <w:t>input</w:t>
      </w:r>
      <w:proofErr w:type="spellEnd"/>
      <w:r w:rsidRPr="00445B7A">
        <w:rPr>
          <w:szCs w:val="28"/>
        </w:rPr>
        <w:t xml:space="preserve"> </w:t>
      </w:r>
      <w:proofErr w:type="spellStart"/>
      <w:r w:rsidRPr="00445B7A">
        <w:rPr>
          <w:szCs w:val="28"/>
        </w:rPr>
        <w:t>type</w:t>
      </w:r>
      <w:proofErr w:type="spellEnd"/>
      <w:r w:rsidRPr="00445B7A">
        <w:rPr>
          <w:szCs w:val="28"/>
        </w:rPr>
        <w:t xml:space="preserve">=…&gt;, чтобы заставить браузер скрывать значения, вводимые </w:t>
      </w:r>
      <w:proofErr w:type="gramStart"/>
      <w:r w:rsidRPr="00445B7A">
        <w:rPr>
          <w:szCs w:val="28"/>
        </w:rPr>
        <w:t>пользователем</w:t>
      </w:r>
      <w:r>
        <w:rPr>
          <w:szCs w:val="28"/>
        </w:rPr>
        <w:t xml:space="preserve"> </w:t>
      </w:r>
      <w:r w:rsidRPr="00445B7A">
        <w:rPr>
          <w:szCs w:val="28"/>
        </w:rPr>
        <w:t>?</w:t>
      </w:r>
      <w:proofErr w:type="gramEnd"/>
    </w:p>
    <w:p w14:paraId="2B8507FA" w14:textId="77777777" w:rsidR="00445B7A" w:rsidRPr="00445B7A" w:rsidRDefault="00445B7A" w:rsidP="00445B7A">
      <w:pPr>
        <w:pStyle w:val="aff0"/>
        <w:numPr>
          <w:ilvl w:val="0"/>
          <w:numId w:val="40"/>
        </w:numPr>
        <w:rPr>
          <w:b/>
          <w:sz w:val="18"/>
        </w:rPr>
        <w:sectPr w:rsidR="00445B7A" w:rsidRPr="00445B7A" w:rsidSect="00DD1E7F">
          <w:footerReference w:type="default" r:id="rId41"/>
          <w:pgSz w:w="11906" w:h="16838"/>
          <w:pgMar w:top="1134" w:right="567" w:bottom="1134" w:left="1701" w:header="709" w:footer="709" w:gutter="0"/>
          <w:pgNumType w:start="3"/>
          <w:cols w:space="708"/>
          <w:formProt w:val="0"/>
          <w:docGrid w:linePitch="360"/>
        </w:sectPr>
      </w:pPr>
      <w:r>
        <w:t xml:space="preserve">Какой атрибут отвечает за степень подробности вводимых </w:t>
      </w:r>
      <w:proofErr w:type="gramStart"/>
      <w:r>
        <w:t xml:space="preserve">данных </w:t>
      </w:r>
      <w:r w:rsidRPr="00445B7A">
        <w:t>?</w:t>
      </w:r>
      <w:proofErr w:type="gramEnd"/>
    </w:p>
    <w:p w14:paraId="298FD36B" w14:textId="77777777" w:rsidR="001B5E40" w:rsidRDefault="001B5E40" w:rsidP="001B5E40">
      <w:pPr>
        <w:tabs>
          <w:tab w:val="left" w:pos="1465"/>
        </w:tabs>
        <w:sectPr w:rsidR="001B5E40" w:rsidSect="005950AE">
          <w:pgSz w:w="11906" w:h="16838"/>
          <w:pgMar w:top="1134" w:right="567" w:bottom="1134" w:left="1701" w:header="709" w:footer="709" w:gutter="0"/>
          <w:cols w:space="708"/>
          <w:formProt w:val="0"/>
          <w:docGrid w:linePitch="360"/>
        </w:sectPr>
      </w:pPr>
    </w:p>
    <w:p w14:paraId="0DAE824C" w14:textId="77777777" w:rsidR="002F753C" w:rsidRPr="002F753C" w:rsidRDefault="002F753C" w:rsidP="00A157DE">
      <w:pPr>
        <w:pStyle w:val="a6"/>
      </w:pPr>
    </w:p>
    <w:sectPr w:rsidR="002F753C" w:rsidRPr="002F753C" w:rsidSect="005950AE">
      <w:pgSz w:w="11906" w:h="16838"/>
      <w:pgMar w:top="1134" w:right="567" w:bottom="1134" w:left="1701" w:header="709" w:footer="709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938BF" w14:textId="77777777" w:rsidR="00F04D6B" w:rsidRDefault="00F04D6B">
      <w:r>
        <w:separator/>
      </w:r>
    </w:p>
  </w:endnote>
  <w:endnote w:type="continuationSeparator" w:id="0">
    <w:p w14:paraId="66417C0B" w14:textId="77777777" w:rsidR="00F04D6B" w:rsidRDefault="00F04D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24105"/>
      <w:docPartObj>
        <w:docPartGallery w:val="Page Numbers (Bottom of Page)"/>
        <w:docPartUnique/>
      </w:docPartObj>
    </w:sdtPr>
    <w:sdtEndPr/>
    <w:sdtContent>
      <w:p w14:paraId="192A11DA" w14:textId="77777777" w:rsidR="006016B2" w:rsidRDefault="006016B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4B69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7DFBA3F2" w14:textId="77777777" w:rsidR="006016B2" w:rsidRDefault="006016B2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1EB1C" w14:textId="77777777" w:rsidR="00F04D6B" w:rsidRDefault="00F04D6B">
      <w:r>
        <w:separator/>
      </w:r>
    </w:p>
  </w:footnote>
  <w:footnote w:type="continuationSeparator" w:id="0">
    <w:p w14:paraId="6503707D" w14:textId="77777777" w:rsidR="00F04D6B" w:rsidRDefault="00F04D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C0B50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0CC10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AE2F3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182A8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E5E78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F889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6D2A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2641C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9AA7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FABE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E57D2F"/>
    <w:multiLevelType w:val="hybridMultilevel"/>
    <w:tmpl w:val="6FF45FA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1" w15:restartNumberingAfterBreak="0">
    <w:nsid w:val="08026E67"/>
    <w:multiLevelType w:val="hybridMultilevel"/>
    <w:tmpl w:val="65A86D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C344CE0"/>
    <w:multiLevelType w:val="hybridMultilevel"/>
    <w:tmpl w:val="E382B3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4C178B"/>
    <w:multiLevelType w:val="multilevel"/>
    <w:tmpl w:val="395E3CA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12A569FA"/>
    <w:multiLevelType w:val="multilevel"/>
    <w:tmpl w:val="F81262DC"/>
    <w:lvl w:ilvl="0">
      <w:start w:val="1"/>
      <w:numFmt w:val="lowerLetter"/>
      <w:lvlText w:val="%1)"/>
      <w:lvlJc w:val="left"/>
      <w:pPr>
        <w:tabs>
          <w:tab w:val="num" w:pos="1053"/>
        </w:tabs>
        <w:ind w:left="1053" w:firstLine="1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15" w15:restartNumberingAfterBreak="0">
    <w:nsid w:val="1E265E5D"/>
    <w:multiLevelType w:val="multilevel"/>
    <w:tmpl w:val="24C293D6"/>
    <w:lvl w:ilvl="0">
      <w:start w:val="1"/>
      <w:numFmt w:val="decimal"/>
      <w:lvlText w:val="%1"/>
      <w:lvlJc w:val="center"/>
      <w:pPr>
        <w:tabs>
          <w:tab w:val="num" w:pos="432"/>
        </w:tabs>
        <w:ind w:left="432" w:hanging="14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firstLine="2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1FF837C5"/>
    <w:multiLevelType w:val="hybridMultilevel"/>
    <w:tmpl w:val="7B7A8CC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29A37A89"/>
    <w:multiLevelType w:val="hybridMultilevel"/>
    <w:tmpl w:val="6BF4E3D4"/>
    <w:lvl w:ilvl="0" w:tplc="384E6EB2">
      <w:start w:val="1"/>
      <w:numFmt w:val="decimal"/>
      <w:lvlRestart w:val="0"/>
      <w:lvlText w:val="%1."/>
      <w:lvlJc w:val="left"/>
      <w:pPr>
        <w:tabs>
          <w:tab w:val="num" w:pos="964"/>
        </w:tabs>
        <w:ind w:left="964" w:firstLine="0"/>
      </w:pPr>
      <w:rPr>
        <w:rFonts w:hint="default"/>
        <w:b/>
        <w:sz w:val="2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8" w15:restartNumberingAfterBreak="0">
    <w:nsid w:val="2ED614D1"/>
    <w:multiLevelType w:val="multilevel"/>
    <w:tmpl w:val="3E28E7B0"/>
    <w:lvl w:ilvl="0">
      <w:start w:val="1"/>
      <w:numFmt w:val="decimal"/>
      <w:lvlText w:val="%1"/>
      <w:lvlJc w:val="center"/>
      <w:pPr>
        <w:tabs>
          <w:tab w:val="num" w:pos="432"/>
        </w:tabs>
        <w:ind w:left="432" w:hanging="144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firstLine="2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30295E63"/>
    <w:multiLevelType w:val="hybridMultilevel"/>
    <w:tmpl w:val="11B8326A"/>
    <w:lvl w:ilvl="0" w:tplc="A0CA10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3DF32C0"/>
    <w:multiLevelType w:val="multilevel"/>
    <w:tmpl w:val="2E40A6C6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21" w15:restartNumberingAfterBreak="0">
    <w:nsid w:val="37364B73"/>
    <w:multiLevelType w:val="multilevel"/>
    <w:tmpl w:val="80B4F5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39DA2E45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3B155989"/>
    <w:multiLevelType w:val="multilevel"/>
    <w:tmpl w:val="E3C0CDE6"/>
    <w:lvl w:ilvl="0">
      <w:start w:val="1"/>
      <w:numFmt w:val="decimal"/>
      <w:lvlText w:val="%1"/>
      <w:lvlJc w:val="center"/>
      <w:pPr>
        <w:tabs>
          <w:tab w:val="num" w:pos="432"/>
        </w:tabs>
        <w:ind w:left="432" w:hanging="144"/>
      </w:pPr>
      <w:rPr>
        <w:rFonts w:hint="default"/>
        <w:b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firstLine="2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23D5A6D"/>
    <w:multiLevelType w:val="multilevel"/>
    <w:tmpl w:val="3B78ECCE"/>
    <w:lvl w:ilvl="0">
      <w:start w:val="1"/>
      <w:numFmt w:val="decimal"/>
      <w:lvlText w:val="%1"/>
      <w:lvlJc w:val="center"/>
      <w:pPr>
        <w:tabs>
          <w:tab w:val="num" w:pos="432"/>
        </w:tabs>
        <w:ind w:left="432" w:hanging="144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firstLine="2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481878EE"/>
    <w:multiLevelType w:val="multilevel"/>
    <w:tmpl w:val="E2FC7E86"/>
    <w:lvl w:ilvl="0">
      <w:start w:val="1"/>
      <w:numFmt w:val="decimal"/>
      <w:lvlText w:val="%1"/>
      <w:lvlJc w:val="center"/>
      <w:pPr>
        <w:tabs>
          <w:tab w:val="num" w:pos="432"/>
        </w:tabs>
        <w:ind w:left="432" w:hanging="144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firstLine="2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484C5891"/>
    <w:multiLevelType w:val="multilevel"/>
    <w:tmpl w:val="97D8E92A"/>
    <w:lvl w:ilvl="0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7" w15:restartNumberingAfterBreak="0">
    <w:nsid w:val="4D992887"/>
    <w:multiLevelType w:val="hybridMultilevel"/>
    <w:tmpl w:val="18BA104C"/>
    <w:lvl w:ilvl="0" w:tplc="F70C0C1E">
      <w:start w:val="1"/>
      <w:numFmt w:val="lowerLetter"/>
      <w:lvlText w:val="%1)"/>
      <w:lvlJc w:val="left"/>
      <w:pPr>
        <w:tabs>
          <w:tab w:val="num" w:pos="964"/>
        </w:tabs>
        <w:ind w:left="0" w:firstLine="96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8" w15:restartNumberingAfterBreak="0">
    <w:nsid w:val="54370FAB"/>
    <w:multiLevelType w:val="multilevel"/>
    <w:tmpl w:val="0CE873DC"/>
    <w:lvl w:ilvl="0">
      <w:start w:val="1"/>
      <w:numFmt w:val="decimal"/>
      <w:lvlText w:val="%1."/>
      <w:lvlJc w:val="left"/>
      <w:pPr>
        <w:tabs>
          <w:tab w:val="num" w:pos="964"/>
        </w:tabs>
        <w:ind w:left="0" w:firstLine="96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9" w15:restartNumberingAfterBreak="0">
    <w:nsid w:val="65D26FEE"/>
    <w:multiLevelType w:val="multilevel"/>
    <w:tmpl w:val="34D661E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69147EC3"/>
    <w:multiLevelType w:val="multilevel"/>
    <w:tmpl w:val="91C012B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FE74BDF"/>
    <w:multiLevelType w:val="multilevel"/>
    <w:tmpl w:val="7056F1A2"/>
    <w:lvl w:ilvl="0">
      <w:start w:val="1"/>
      <w:numFmt w:val="decimal"/>
      <w:lvlText w:val="%1"/>
      <w:lvlJc w:val="center"/>
      <w:pPr>
        <w:tabs>
          <w:tab w:val="num" w:pos="432"/>
        </w:tabs>
        <w:ind w:left="432" w:hanging="144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firstLine="2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1BA36A5"/>
    <w:multiLevelType w:val="hybridMultilevel"/>
    <w:tmpl w:val="21EE28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470D97"/>
    <w:multiLevelType w:val="multilevel"/>
    <w:tmpl w:val="9B78DDA2"/>
    <w:lvl w:ilvl="0">
      <w:start w:val="1"/>
      <w:numFmt w:val="decimal"/>
      <w:lvlText w:val="%1"/>
      <w:lvlJc w:val="center"/>
      <w:pPr>
        <w:tabs>
          <w:tab w:val="num" w:pos="432"/>
        </w:tabs>
        <w:ind w:left="432" w:hanging="14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firstLine="2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745E1B26"/>
    <w:multiLevelType w:val="hybridMultilevel"/>
    <w:tmpl w:val="84D2C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4C3ABA"/>
    <w:multiLevelType w:val="multilevel"/>
    <w:tmpl w:val="7C985494"/>
    <w:lvl w:ilvl="0">
      <w:start w:val="1"/>
      <w:numFmt w:val="decimal"/>
      <w:lvlText w:val="%1"/>
      <w:lvlJc w:val="left"/>
      <w:pPr>
        <w:tabs>
          <w:tab w:val="num" w:pos="2134"/>
        </w:tabs>
        <w:ind w:left="213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278"/>
        </w:tabs>
        <w:ind w:left="227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66"/>
        </w:tabs>
        <w:ind w:left="256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0"/>
        </w:tabs>
        <w:ind w:left="271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54"/>
        </w:tabs>
        <w:ind w:left="285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998"/>
        </w:tabs>
        <w:ind w:left="299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42"/>
        </w:tabs>
        <w:ind w:left="31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86"/>
        </w:tabs>
        <w:ind w:left="3286" w:hanging="1584"/>
      </w:pPr>
      <w:rPr>
        <w:rFonts w:hint="default"/>
      </w:rPr>
    </w:lvl>
  </w:abstractNum>
  <w:abstractNum w:abstractNumId="36" w15:restartNumberingAfterBreak="0">
    <w:nsid w:val="7D16016F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0"/>
  </w:num>
  <w:num w:numId="2">
    <w:abstractNumId w:val="22"/>
  </w:num>
  <w:num w:numId="3">
    <w:abstractNumId w:val="30"/>
  </w:num>
  <w:num w:numId="4">
    <w:abstractNumId w:val="13"/>
  </w:num>
  <w:num w:numId="5">
    <w:abstractNumId w:val="36"/>
  </w:num>
  <w:num w:numId="6">
    <w:abstractNumId w:val="35"/>
  </w:num>
  <w:num w:numId="7">
    <w:abstractNumId w:val="21"/>
  </w:num>
  <w:num w:numId="8">
    <w:abstractNumId w:val="24"/>
  </w:num>
  <w:num w:numId="9">
    <w:abstractNumId w:val="10"/>
  </w:num>
  <w:num w:numId="10">
    <w:abstractNumId w:val="29"/>
  </w:num>
  <w:num w:numId="11">
    <w:abstractNumId w:val="33"/>
  </w:num>
  <w:num w:numId="12">
    <w:abstractNumId w:val="15"/>
  </w:num>
  <w:num w:numId="13">
    <w:abstractNumId w:val="23"/>
  </w:num>
  <w:num w:numId="14">
    <w:abstractNumId w:val="25"/>
  </w:num>
  <w:num w:numId="15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1"/>
  </w:num>
  <w:num w:numId="17">
    <w:abstractNumId w:val="2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27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14"/>
  </w:num>
  <w:num w:numId="33">
    <w:abstractNumId w:val="26"/>
  </w:num>
  <w:num w:numId="34">
    <w:abstractNumId w:val="28"/>
  </w:num>
  <w:num w:numId="35">
    <w:abstractNumId w:val="34"/>
  </w:num>
  <w:num w:numId="36">
    <w:abstractNumId w:val="16"/>
  </w:num>
  <w:num w:numId="37">
    <w:abstractNumId w:val="19"/>
  </w:num>
  <w:num w:numId="38">
    <w:abstractNumId w:val="11"/>
  </w:num>
  <w:num w:numId="39">
    <w:abstractNumId w:val="12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LockTheme/>
  <w:styleLockQFSet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81F"/>
    <w:rsid w:val="000110AF"/>
    <w:rsid w:val="00023622"/>
    <w:rsid w:val="0002615D"/>
    <w:rsid w:val="00044B26"/>
    <w:rsid w:val="0005342A"/>
    <w:rsid w:val="00054FC3"/>
    <w:rsid w:val="000827A3"/>
    <w:rsid w:val="000D4E30"/>
    <w:rsid w:val="00103428"/>
    <w:rsid w:val="00104F79"/>
    <w:rsid w:val="0012288A"/>
    <w:rsid w:val="00143A03"/>
    <w:rsid w:val="001462D0"/>
    <w:rsid w:val="00174F52"/>
    <w:rsid w:val="00190514"/>
    <w:rsid w:val="001B5E40"/>
    <w:rsid w:val="001C7B12"/>
    <w:rsid w:val="001D5C01"/>
    <w:rsid w:val="00210F91"/>
    <w:rsid w:val="00265E76"/>
    <w:rsid w:val="00290B7A"/>
    <w:rsid w:val="002A4670"/>
    <w:rsid w:val="002A7A21"/>
    <w:rsid w:val="002B6FF2"/>
    <w:rsid w:val="002C0B90"/>
    <w:rsid w:val="002C6795"/>
    <w:rsid w:val="002E1F6B"/>
    <w:rsid w:val="002F404A"/>
    <w:rsid w:val="002F753C"/>
    <w:rsid w:val="00310A1E"/>
    <w:rsid w:val="003213A5"/>
    <w:rsid w:val="003237F1"/>
    <w:rsid w:val="00332D3F"/>
    <w:rsid w:val="00346EFC"/>
    <w:rsid w:val="003523A1"/>
    <w:rsid w:val="00353D6E"/>
    <w:rsid w:val="00354C1F"/>
    <w:rsid w:val="003665A2"/>
    <w:rsid w:val="003921F1"/>
    <w:rsid w:val="003954E7"/>
    <w:rsid w:val="00397F03"/>
    <w:rsid w:val="003A03F0"/>
    <w:rsid w:val="003A783C"/>
    <w:rsid w:val="003B0DC4"/>
    <w:rsid w:val="003B7559"/>
    <w:rsid w:val="003F3E32"/>
    <w:rsid w:val="00413494"/>
    <w:rsid w:val="00426F16"/>
    <w:rsid w:val="00445B7A"/>
    <w:rsid w:val="0046176A"/>
    <w:rsid w:val="004917B6"/>
    <w:rsid w:val="004A6583"/>
    <w:rsid w:val="004D14D3"/>
    <w:rsid w:val="00531955"/>
    <w:rsid w:val="00565B42"/>
    <w:rsid w:val="00570DE1"/>
    <w:rsid w:val="00582AE7"/>
    <w:rsid w:val="005950AE"/>
    <w:rsid w:val="005F4AC2"/>
    <w:rsid w:val="006016B2"/>
    <w:rsid w:val="00615E35"/>
    <w:rsid w:val="00617B39"/>
    <w:rsid w:val="00642714"/>
    <w:rsid w:val="006503B9"/>
    <w:rsid w:val="0067161E"/>
    <w:rsid w:val="006727E2"/>
    <w:rsid w:val="00684221"/>
    <w:rsid w:val="006928EA"/>
    <w:rsid w:val="006A06F7"/>
    <w:rsid w:val="006B32DB"/>
    <w:rsid w:val="00704B68"/>
    <w:rsid w:val="00712EBE"/>
    <w:rsid w:val="00727695"/>
    <w:rsid w:val="00735BDC"/>
    <w:rsid w:val="00755B51"/>
    <w:rsid w:val="007701DB"/>
    <w:rsid w:val="007D09E4"/>
    <w:rsid w:val="007E5E2B"/>
    <w:rsid w:val="007F425F"/>
    <w:rsid w:val="007F673A"/>
    <w:rsid w:val="00802116"/>
    <w:rsid w:val="008128BB"/>
    <w:rsid w:val="00814B69"/>
    <w:rsid w:val="008842C1"/>
    <w:rsid w:val="0089088E"/>
    <w:rsid w:val="00893756"/>
    <w:rsid w:val="00893EC5"/>
    <w:rsid w:val="008C73FE"/>
    <w:rsid w:val="008D18F7"/>
    <w:rsid w:val="008D4428"/>
    <w:rsid w:val="00946EB9"/>
    <w:rsid w:val="009506BF"/>
    <w:rsid w:val="00967AB1"/>
    <w:rsid w:val="00980F6A"/>
    <w:rsid w:val="009924F7"/>
    <w:rsid w:val="009A1545"/>
    <w:rsid w:val="009A3DC8"/>
    <w:rsid w:val="009C609D"/>
    <w:rsid w:val="009D2890"/>
    <w:rsid w:val="009E0500"/>
    <w:rsid w:val="009F493D"/>
    <w:rsid w:val="00A02E5F"/>
    <w:rsid w:val="00A157DE"/>
    <w:rsid w:val="00A17CAF"/>
    <w:rsid w:val="00A24B42"/>
    <w:rsid w:val="00A62D0A"/>
    <w:rsid w:val="00AB2777"/>
    <w:rsid w:val="00AB3508"/>
    <w:rsid w:val="00AB471B"/>
    <w:rsid w:val="00AB4E65"/>
    <w:rsid w:val="00AB76CC"/>
    <w:rsid w:val="00AD19CC"/>
    <w:rsid w:val="00AE43D0"/>
    <w:rsid w:val="00AE7F21"/>
    <w:rsid w:val="00AF7AFA"/>
    <w:rsid w:val="00B06C10"/>
    <w:rsid w:val="00B166ED"/>
    <w:rsid w:val="00B72BD5"/>
    <w:rsid w:val="00B85606"/>
    <w:rsid w:val="00BD5822"/>
    <w:rsid w:val="00BF0CF2"/>
    <w:rsid w:val="00C15D83"/>
    <w:rsid w:val="00C2581F"/>
    <w:rsid w:val="00C36B78"/>
    <w:rsid w:val="00C47DD9"/>
    <w:rsid w:val="00C510EC"/>
    <w:rsid w:val="00C70FE8"/>
    <w:rsid w:val="00C806EC"/>
    <w:rsid w:val="00C9310C"/>
    <w:rsid w:val="00CC07F3"/>
    <w:rsid w:val="00CC5EF9"/>
    <w:rsid w:val="00CE7E81"/>
    <w:rsid w:val="00D02D7D"/>
    <w:rsid w:val="00D5089F"/>
    <w:rsid w:val="00D650FA"/>
    <w:rsid w:val="00D74EEB"/>
    <w:rsid w:val="00D80251"/>
    <w:rsid w:val="00D84B88"/>
    <w:rsid w:val="00D86086"/>
    <w:rsid w:val="00DA1CF0"/>
    <w:rsid w:val="00DA5218"/>
    <w:rsid w:val="00DD1E7F"/>
    <w:rsid w:val="00DE0915"/>
    <w:rsid w:val="00DE0A0C"/>
    <w:rsid w:val="00E06B6B"/>
    <w:rsid w:val="00E12186"/>
    <w:rsid w:val="00E27825"/>
    <w:rsid w:val="00E27FBE"/>
    <w:rsid w:val="00E652C5"/>
    <w:rsid w:val="00E67C32"/>
    <w:rsid w:val="00E80D21"/>
    <w:rsid w:val="00E90181"/>
    <w:rsid w:val="00E97E60"/>
    <w:rsid w:val="00EB00BD"/>
    <w:rsid w:val="00EB5DCD"/>
    <w:rsid w:val="00EE3CC7"/>
    <w:rsid w:val="00EF2F73"/>
    <w:rsid w:val="00F04D6B"/>
    <w:rsid w:val="00F55198"/>
    <w:rsid w:val="00F57B4B"/>
    <w:rsid w:val="00F61BF4"/>
    <w:rsid w:val="00F730C5"/>
    <w:rsid w:val="00FB4768"/>
    <w:rsid w:val="00FC4D3B"/>
    <w:rsid w:val="00FD5834"/>
    <w:rsid w:val="00FE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B80F174"/>
  <w15:docId w15:val="{26BD8F1F-5FDB-4FE8-95F8-9338EDC5D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0" w:defSemiHidden="0" w:defUnhideWhenUsed="0" w:defQFormat="0" w:count="376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locked="0" w:qFormat="1"/>
    <w:lsdException w:name="heading 7" w:locked="0" w:semiHidden="1" w:unhideWhenUsed="1" w:qFormat="1"/>
    <w:lsdException w:name="heading 8" w:locked="0" w:semiHidden="1" w:unhideWhenUsed="1" w:qFormat="1"/>
    <w:lsdException w:name="heading 9" w:locked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 w:qFormat="1"/>
    <w:lsdException w:name="toc 2" w:locked="0" w:semiHidden="1" w:uiPriority="39" w:unhideWhenUsed="1" w:qFormat="1"/>
    <w:lsdException w:name="toc 3" w:locked="0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iPriority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uiPriority="2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1" w:unhideWhenUsed="1"/>
    <w:lsdException w:name="FollowedHyperlink" w:semiHidden="1" w:unhideWhenUsed="1"/>
    <w:lsdException w:name="Strong" w:qFormat="1"/>
    <w:lsdException w:name="Emphasis" w:uiPriority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iPriority="1" w:unhideWhenUsed="1"/>
    <w:lsdException w:name="HTML Address" w:semiHidden="1" w:uiPriority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iPriority="99" w:unhideWhenUsed="1"/>
    <w:lsdException w:name="Smart Hyperlink" w:locked="0" w:semiHidden="1" w:uiPriority="99" w:unhideWhenUsed="1"/>
    <w:lsdException w:name="Hashtag" w:locked="0" w:semiHidden="1" w:uiPriority="99" w:unhideWhenUsed="1"/>
    <w:lsdException w:name="Unresolved Mention" w:locked="0" w:semiHidden="1" w:uiPriority="99" w:unhideWhenUsed="1"/>
    <w:lsdException w:name="Smart Link" w:locked="0" w:semiHidden="1" w:uiPriority="99" w:unhideWhenUsed="1"/>
  </w:latentStyles>
  <w:style w:type="paragraph" w:default="1" w:styleId="a">
    <w:name w:val="Normal"/>
    <w:qFormat/>
    <w:rsid w:val="00684221"/>
    <w:rPr>
      <w:sz w:val="24"/>
      <w:szCs w:val="24"/>
    </w:rPr>
  </w:style>
  <w:style w:type="paragraph" w:styleId="1">
    <w:name w:val="heading 1"/>
    <w:basedOn w:val="a"/>
    <w:next w:val="a"/>
    <w:qFormat/>
    <w:locked/>
    <w:rsid w:val="00210F9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locked/>
    <w:rsid w:val="00F61BF4"/>
    <w:pPr>
      <w:keepNext/>
      <w:numPr>
        <w:ilvl w:val="1"/>
        <w:numId w:val="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locked/>
    <w:rsid w:val="00F61BF4"/>
    <w:pPr>
      <w:keepNext/>
      <w:numPr>
        <w:ilvl w:val="2"/>
        <w:numId w:val="4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locked/>
    <w:rsid w:val="00F61BF4"/>
    <w:pPr>
      <w:keepNext/>
      <w:numPr>
        <w:ilvl w:val="3"/>
        <w:numId w:val="4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locked/>
    <w:rsid w:val="00F61BF4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locked/>
    <w:rsid w:val="00F61BF4"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locked/>
    <w:rsid w:val="00F61BF4"/>
    <w:pPr>
      <w:numPr>
        <w:ilvl w:val="6"/>
        <w:numId w:val="4"/>
      </w:numPr>
      <w:spacing w:before="240" w:after="60"/>
      <w:outlineLvl w:val="6"/>
    </w:pPr>
  </w:style>
  <w:style w:type="paragraph" w:styleId="8">
    <w:name w:val="heading 8"/>
    <w:basedOn w:val="a"/>
    <w:next w:val="a"/>
    <w:qFormat/>
    <w:locked/>
    <w:rsid w:val="00F61BF4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locked/>
    <w:rsid w:val="00F61BF4"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"/>
    <w:basedOn w:val="a"/>
    <w:link w:val="a4"/>
    <w:locked/>
    <w:rsid w:val="00E652C5"/>
    <w:pPr>
      <w:spacing w:line="360" w:lineRule="auto"/>
      <w:ind w:firstLine="851"/>
      <w:jc w:val="both"/>
    </w:pPr>
    <w:rPr>
      <w:sz w:val="28"/>
    </w:rPr>
  </w:style>
  <w:style w:type="paragraph" w:customStyle="1" w:styleId="a5">
    <w:name w:val="ЗаголовокБезНомера"/>
    <w:basedOn w:val="a3"/>
    <w:next w:val="a3"/>
    <w:rsid w:val="00735BDC"/>
    <w:pPr>
      <w:keepNext/>
      <w:spacing w:after="240"/>
      <w:ind w:firstLine="0"/>
      <w:jc w:val="center"/>
    </w:pPr>
    <w:rPr>
      <w:szCs w:val="28"/>
    </w:rPr>
  </w:style>
  <w:style w:type="paragraph" w:customStyle="1" w:styleId="10">
    <w:name w:val="ДипломЗаголовок1"/>
    <w:basedOn w:val="a3"/>
    <w:next w:val="a6"/>
    <w:qFormat/>
    <w:rsid w:val="00980F6A"/>
    <w:pPr>
      <w:keepLines/>
      <w:pageBreakBefore/>
      <w:suppressAutoHyphens/>
      <w:spacing w:after="320" w:line="264" w:lineRule="auto"/>
      <w:ind w:left="936" w:hanging="227"/>
      <w:jc w:val="left"/>
    </w:pPr>
    <w:rPr>
      <w:b/>
      <w:caps/>
      <w:sz w:val="32"/>
      <w:szCs w:val="32"/>
    </w:rPr>
  </w:style>
  <w:style w:type="paragraph" w:customStyle="1" w:styleId="20">
    <w:name w:val="ДипломЗаголовок2"/>
    <w:basedOn w:val="10"/>
    <w:next w:val="a6"/>
    <w:qFormat/>
    <w:rsid w:val="00F57B4B"/>
    <w:pPr>
      <w:pageBreakBefore w:val="0"/>
      <w:spacing w:before="280" w:after="280"/>
      <w:ind w:left="1163" w:hanging="454"/>
    </w:pPr>
    <w:rPr>
      <w:caps w:val="0"/>
      <w:sz w:val="28"/>
    </w:rPr>
  </w:style>
  <w:style w:type="paragraph" w:styleId="a7">
    <w:name w:val="header"/>
    <w:basedOn w:val="a"/>
    <w:uiPriority w:val="99"/>
    <w:locked/>
    <w:rsid w:val="0046176A"/>
    <w:pPr>
      <w:tabs>
        <w:tab w:val="center" w:pos="4677"/>
        <w:tab w:val="right" w:pos="9355"/>
      </w:tabs>
    </w:pPr>
  </w:style>
  <w:style w:type="character" w:styleId="a8">
    <w:name w:val="page number"/>
    <w:basedOn w:val="a0"/>
    <w:locked/>
    <w:rsid w:val="0046176A"/>
  </w:style>
  <w:style w:type="paragraph" w:styleId="21">
    <w:name w:val="toc 2"/>
    <w:basedOn w:val="a"/>
    <w:next w:val="a"/>
    <w:autoRedefine/>
    <w:uiPriority w:val="39"/>
    <w:qFormat/>
    <w:rsid w:val="009A1545"/>
    <w:pPr>
      <w:tabs>
        <w:tab w:val="left" w:pos="960"/>
        <w:tab w:val="right" w:leader="dot" w:pos="9345"/>
      </w:tabs>
      <w:spacing w:line="264" w:lineRule="auto"/>
      <w:ind w:left="238"/>
    </w:pPr>
    <w:rPr>
      <w:sz w:val="28"/>
    </w:rPr>
  </w:style>
  <w:style w:type="paragraph" w:styleId="11">
    <w:name w:val="toc 1"/>
    <w:aliases w:val="ДипломОглавление1"/>
    <w:basedOn w:val="a"/>
    <w:next w:val="a6"/>
    <w:autoRedefine/>
    <w:uiPriority w:val="39"/>
    <w:qFormat/>
    <w:rsid w:val="00E80D21"/>
    <w:pPr>
      <w:tabs>
        <w:tab w:val="left" w:pos="480"/>
        <w:tab w:val="right" w:leader="dot" w:pos="9345"/>
      </w:tabs>
      <w:spacing w:line="264" w:lineRule="auto"/>
    </w:pPr>
    <w:rPr>
      <w:noProof/>
      <w:color w:val="000000" w:themeColor="text1"/>
      <w:sz w:val="28"/>
    </w:rPr>
  </w:style>
  <w:style w:type="character" w:customStyle="1" w:styleId="a4">
    <w:name w:val="текст Знак"/>
    <w:basedOn w:val="a0"/>
    <w:link w:val="a3"/>
    <w:rsid w:val="00E652C5"/>
    <w:rPr>
      <w:sz w:val="28"/>
      <w:szCs w:val="24"/>
      <w:lang w:val="ru-RU" w:eastAsia="ru-RU" w:bidi="ar-SA"/>
    </w:rPr>
  </w:style>
  <w:style w:type="paragraph" w:customStyle="1" w:styleId="a9">
    <w:name w:val="интервал"/>
    <w:basedOn w:val="a3"/>
    <w:next w:val="a3"/>
    <w:locked/>
    <w:rsid w:val="002F753C"/>
    <w:pPr>
      <w:spacing w:line="240" w:lineRule="auto"/>
    </w:pPr>
    <w:rPr>
      <w:sz w:val="24"/>
    </w:rPr>
  </w:style>
  <w:style w:type="paragraph" w:customStyle="1" w:styleId="a6">
    <w:name w:val="ДипломТекст"/>
    <w:link w:val="aa"/>
    <w:qFormat/>
    <w:rsid w:val="009F493D"/>
    <w:pPr>
      <w:spacing w:line="264" w:lineRule="auto"/>
      <w:ind w:firstLine="709"/>
      <w:jc w:val="both"/>
    </w:pPr>
    <w:rPr>
      <w:sz w:val="28"/>
      <w:szCs w:val="28"/>
    </w:rPr>
  </w:style>
  <w:style w:type="paragraph" w:customStyle="1" w:styleId="ab">
    <w:name w:val="ДипломНазвания"/>
    <w:basedOn w:val="a5"/>
    <w:next w:val="a6"/>
    <w:qFormat/>
    <w:rsid w:val="00AD19CC"/>
    <w:pPr>
      <w:pageBreakBefore/>
      <w:spacing w:after="280"/>
    </w:pPr>
    <w:rPr>
      <w:b/>
      <w:caps/>
      <w:sz w:val="32"/>
      <w:szCs w:val="24"/>
    </w:rPr>
  </w:style>
  <w:style w:type="paragraph" w:styleId="ac">
    <w:name w:val="footer"/>
    <w:basedOn w:val="a"/>
    <w:link w:val="ad"/>
    <w:uiPriority w:val="99"/>
    <w:locked/>
    <w:rsid w:val="001462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462D0"/>
    <w:rPr>
      <w:sz w:val="24"/>
      <w:szCs w:val="24"/>
    </w:rPr>
  </w:style>
  <w:style w:type="paragraph" w:styleId="ae">
    <w:name w:val="TOC Heading"/>
    <w:basedOn w:val="1"/>
    <w:next w:val="a"/>
    <w:uiPriority w:val="39"/>
    <w:semiHidden/>
    <w:unhideWhenUsed/>
    <w:qFormat/>
    <w:locked/>
    <w:rsid w:val="0002615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qFormat/>
    <w:locked/>
    <w:rsid w:val="0002615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">
    <w:name w:val="Balloon Text"/>
    <w:basedOn w:val="a"/>
    <w:link w:val="af0"/>
    <w:locked/>
    <w:rsid w:val="0002615D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02615D"/>
    <w:rPr>
      <w:rFonts w:ascii="Tahoma" w:hAnsi="Tahoma" w:cs="Tahoma"/>
      <w:sz w:val="16"/>
      <w:szCs w:val="16"/>
    </w:rPr>
  </w:style>
  <w:style w:type="paragraph" w:customStyle="1" w:styleId="af1">
    <w:name w:val="ДипломОглавление"/>
    <w:basedOn w:val="ab"/>
    <w:next w:val="11"/>
    <w:qFormat/>
    <w:rsid w:val="00AF7AFA"/>
    <w:pPr>
      <w:pageBreakBefore w:val="0"/>
    </w:pPr>
  </w:style>
  <w:style w:type="paragraph" w:customStyle="1" w:styleId="af2">
    <w:name w:val="ДипломРеферат"/>
    <w:basedOn w:val="ab"/>
    <w:next w:val="a6"/>
    <w:qFormat/>
    <w:rsid w:val="00AD19CC"/>
    <w:pPr>
      <w:pageBreakBefore w:val="0"/>
    </w:pPr>
  </w:style>
  <w:style w:type="table" w:styleId="af3">
    <w:name w:val="Table Grid"/>
    <w:basedOn w:val="a1"/>
    <w:uiPriority w:val="39"/>
    <w:locked/>
    <w:rsid w:val="00684221"/>
    <w:rPr>
      <w:rFonts w:eastAsia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locked/>
    <w:rsid w:val="00B166ED"/>
    <w:rPr>
      <w:color w:val="808080"/>
    </w:rPr>
  </w:style>
  <w:style w:type="paragraph" w:customStyle="1" w:styleId="af5">
    <w:name w:val="ДипломПриложение"/>
    <w:basedOn w:val="ab"/>
    <w:next w:val="a6"/>
    <w:qFormat/>
    <w:rsid w:val="00A62D0A"/>
    <w:pPr>
      <w:spacing w:after="240"/>
    </w:pPr>
  </w:style>
  <w:style w:type="paragraph" w:styleId="af6">
    <w:name w:val="Intense Quote"/>
    <w:basedOn w:val="a"/>
    <w:next w:val="a"/>
    <w:link w:val="af7"/>
    <w:uiPriority w:val="30"/>
    <w:qFormat/>
    <w:locked/>
    <w:rsid w:val="0068422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7">
    <w:name w:val="Выделенная цитата Знак"/>
    <w:basedOn w:val="a0"/>
    <w:link w:val="af6"/>
    <w:uiPriority w:val="30"/>
    <w:rsid w:val="00684221"/>
    <w:rPr>
      <w:b/>
      <w:bCs/>
      <w:i/>
      <w:iCs/>
      <w:color w:val="4F81BD" w:themeColor="accent1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B4E65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f8">
    <w:name w:val="ДипломПриложениеНазвание"/>
    <w:basedOn w:val="a6"/>
    <w:next w:val="a6"/>
    <w:qFormat/>
    <w:rsid w:val="009924F7"/>
    <w:pPr>
      <w:spacing w:after="240" w:line="288" w:lineRule="auto"/>
      <w:ind w:firstLine="0"/>
    </w:pPr>
  </w:style>
  <w:style w:type="paragraph" w:customStyle="1" w:styleId="af9">
    <w:name w:val="ДипломВедомость"/>
    <w:basedOn w:val="a6"/>
    <w:link w:val="afa"/>
    <w:qFormat/>
    <w:rsid w:val="00AF7AFA"/>
    <w:pPr>
      <w:spacing w:line="240" w:lineRule="auto"/>
      <w:ind w:firstLine="0"/>
      <w:jc w:val="center"/>
    </w:pPr>
    <w:rPr>
      <w:rFonts w:eastAsiaTheme="minorHAnsi" w:cstheme="minorBidi"/>
      <w:lang w:eastAsia="en-US"/>
    </w:rPr>
  </w:style>
  <w:style w:type="character" w:customStyle="1" w:styleId="aa">
    <w:name w:val="ДипломТекст Знак"/>
    <w:basedOn w:val="a0"/>
    <w:link w:val="a6"/>
    <w:rsid w:val="003665A2"/>
    <w:rPr>
      <w:sz w:val="28"/>
      <w:szCs w:val="28"/>
    </w:rPr>
  </w:style>
  <w:style w:type="character" w:customStyle="1" w:styleId="afa">
    <w:name w:val="ДипломВедомость Знак"/>
    <w:basedOn w:val="aa"/>
    <w:link w:val="af9"/>
    <w:rsid w:val="00AF7AFA"/>
    <w:rPr>
      <w:rFonts w:eastAsiaTheme="minorHAnsi" w:cstheme="minorBidi"/>
      <w:sz w:val="28"/>
      <w:szCs w:val="28"/>
      <w:lang w:eastAsia="en-US"/>
    </w:rPr>
  </w:style>
  <w:style w:type="paragraph" w:styleId="afb">
    <w:name w:val="Body Text"/>
    <w:basedOn w:val="a"/>
    <w:link w:val="afc"/>
    <w:locked/>
    <w:rsid w:val="004917B6"/>
    <w:pPr>
      <w:spacing w:before="600"/>
      <w:jc w:val="center"/>
    </w:pPr>
    <w:rPr>
      <w:b/>
      <w:sz w:val="22"/>
      <w:szCs w:val="22"/>
    </w:rPr>
  </w:style>
  <w:style w:type="character" w:customStyle="1" w:styleId="afc">
    <w:name w:val="Основной текст Знак"/>
    <w:basedOn w:val="a0"/>
    <w:link w:val="afb"/>
    <w:rsid w:val="004917B6"/>
    <w:rPr>
      <w:b/>
      <w:sz w:val="22"/>
      <w:szCs w:val="22"/>
    </w:rPr>
  </w:style>
  <w:style w:type="paragraph" w:styleId="22">
    <w:name w:val="Body Text 2"/>
    <w:basedOn w:val="a"/>
    <w:link w:val="23"/>
    <w:locked/>
    <w:rsid w:val="00946EB9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rsid w:val="00946EB9"/>
    <w:rPr>
      <w:sz w:val="24"/>
      <w:szCs w:val="24"/>
    </w:rPr>
  </w:style>
  <w:style w:type="paragraph" w:styleId="afd">
    <w:name w:val="caption"/>
    <w:basedOn w:val="a"/>
    <w:next w:val="a"/>
    <w:unhideWhenUsed/>
    <w:qFormat/>
    <w:locked/>
    <w:rsid w:val="00190514"/>
    <w:pPr>
      <w:spacing w:after="200"/>
    </w:pPr>
    <w:rPr>
      <w:i/>
      <w:iCs/>
      <w:color w:val="1F497D" w:themeColor="text2"/>
      <w:sz w:val="18"/>
      <w:szCs w:val="18"/>
    </w:rPr>
  </w:style>
  <w:style w:type="character" w:styleId="afe">
    <w:name w:val="Hyperlink"/>
    <w:basedOn w:val="a0"/>
    <w:uiPriority w:val="1"/>
    <w:unhideWhenUsed/>
    <w:locked/>
    <w:rsid w:val="00570DE1"/>
    <w:rPr>
      <w:color w:val="0000FF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70DE1"/>
    <w:rPr>
      <w:color w:val="605E5C"/>
      <w:shd w:val="clear" w:color="auto" w:fill="E1DFDD"/>
    </w:rPr>
  </w:style>
  <w:style w:type="character" w:styleId="aff">
    <w:name w:val="FollowedHyperlink"/>
    <w:basedOn w:val="a0"/>
    <w:semiHidden/>
    <w:unhideWhenUsed/>
    <w:locked/>
    <w:rsid w:val="00570DE1"/>
    <w:rPr>
      <w:color w:val="800080" w:themeColor="followedHyperlink"/>
      <w:u w:val="single"/>
    </w:rPr>
  </w:style>
  <w:style w:type="paragraph" w:styleId="aff0">
    <w:name w:val="List Paragraph"/>
    <w:basedOn w:val="a"/>
    <w:uiPriority w:val="34"/>
    <w:qFormat/>
    <w:locked/>
    <w:rsid w:val="00A02E5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hyperlink" Target="file:///\\Server301\&#1076;&#1083;&#1103;&#1089;&#1090;&#1091;&#1076;&#1077;&#1085;&#1090;&#1086;&#1074;301\&#1055;&#1088;&#1077;&#1076;&#1084;&#1077;&#1090;&#1099;\&#1048;&#1058;&#1058;\&#1051;&#1056;%20&#1060;&#1086;&#1088;&#1084;&#1099;%20HTML%205\&#1051;&#1056;%20&#1060;&#1086;&#1088;&#1084;&#1099;\form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!!Downloads\&#1069;&#1059;&#1052;&#1050;%20&#1051;&#1086;&#1075;&#1080;&#1089;&#1090;&#1080;&#1082;&#1072;%20&#1074;%20&#1058;&#1044;\mega-html\&#1090;&#1077;&#1086;&#1088;&#1080;&#1103;%20&#1076;&#1083;&#1103;%20CSS\&#1051;&#1072;&#1073;&#1086;&#1088;&#1072;&#1090;&#1086;&#1088;&#1085;&#1072;&#1103;8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634FE518C8748FE8A50434C7C61DE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1F1AC7-B513-4D08-BDA7-AB6E29D04C4D}"/>
      </w:docPartPr>
      <w:docPartBody>
        <w:p w:rsidR="00000000" w:rsidRDefault="003F3E5D">
          <w:pPr>
            <w:pStyle w:val="5634FE518C8748FE8A50434C7C61DE1B"/>
          </w:pPr>
          <w:r w:rsidRPr="003D5D34">
            <w:rPr>
              <w:rStyle w:val="a3"/>
            </w:rPr>
            <w:t>Место для ввода текста.</w:t>
          </w:r>
        </w:p>
      </w:docPartBody>
    </w:docPart>
    <w:docPart>
      <w:docPartPr>
        <w:name w:val="53A6B8A357D6436593412AD3E435C9E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F2878C-82D9-4BA5-8729-64AD7FAAFB4C}"/>
      </w:docPartPr>
      <w:docPartBody>
        <w:p w:rsidR="00000000" w:rsidRDefault="003F3E5D">
          <w:pPr>
            <w:pStyle w:val="53A6B8A357D6436593412AD3E435C9E9"/>
          </w:pPr>
          <w:r w:rsidRPr="00ED73C4">
            <w:rPr>
              <w:rStyle w:val="a3"/>
            </w:rPr>
            <w:t>Место для ввода текста.</w:t>
          </w:r>
        </w:p>
      </w:docPartBody>
    </w:docPart>
    <w:docPart>
      <w:docPartPr>
        <w:name w:val="66B8787E3ED44C5C998C455738C8D3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FBB6B1-45F9-4581-AF55-44AEB841421C}"/>
      </w:docPartPr>
      <w:docPartBody>
        <w:p w:rsidR="00000000" w:rsidRDefault="003F3E5D">
          <w:pPr>
            <w:pStyle w:val="66B8787E3ED44C5C998C455738C8D3FF"/>
          </w:pPr>
          <w:r w:rsidRPr="00ED73C4">
            <w:rPr>
              <w:rStyle w:val="a3"/>
            </w:rPr>
            <w:t>Место для ввода текста.</w:t>
          </w:r>
        </w:p>
      </w:docPartBody>
    </w:docPart>
    <w:docPart>
      <w:docPartPr>
        <w:name w:val="9DBA4F8215944D31AC273063DFFCE8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BB4EB2-7674-4AE7-9CD5-A3BC71B42FDA}"/>
      </w:docPartPr>
      <w:docPartBody>
        <w:p w:rsidR="00000000" w:rsidRDefault="003F3E5D">
          <w:pPr>
            <w:pStyle w:val="9DBA4F8215944D31AC273063DFFCE816"/>
          </w:pPr>
          <w:r w:rsidRPr="00ED73C4">
            <w:rPr>
              <w:rStyle w:val="a3"/>
            </w:rPr>
            <w:t>Место для ввода текста.</w:t>
          </w:r>
        </w:p>
      </w:docPartBody>
    </w:docPart>
    <w:docPart>
      <w:docPartPr>
        <w:name w:val="AF8C517BC1D24A49AF0230264EC6E2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8C039C-906B-4FE0-934A-F40BB56554CC}"/>
      </w:docPartPr>
      <w:docPartBody>
        <w:p w:rsidR="00000000" w:rsidRDefault="003F3E5D">
          <w:pPr>
            <w:pStyle w:val="AF8C517BC1D24A49AF0230264EC6E224"/>
          </w:pPr>
          <w:r w:rsidRPr="00ED73C4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545A9CFF62460CA355AD3A1F6417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A3156E-2967-423A-BE68-B17D45630765}"/>
      </w:docPartPr>
      <w:docPartBody>
        <w:p w:rsidR="00000000" w:rsidRDefault="003F3E5D">
          <w:pPr>
            <w:pStyle w:val="FC545A9CFF62460CA355AD3A1F6417CD"/>
          </w:pPr>
          <w:r w:rsidRPr="00ED73C4">
            <w:rPr>
              <w:rStyle w:val="a3"/>
            </w:rPr>
            <w:t>Место для ввода текста.</w:t>
          </w:r>
        </w:p>
      </w:docPartBody>
    </w:docPart>
    <w:docPart>
      <w:docPartPr>
        <w:name w:val="7470170821CA4FE5B0E39A8902F495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1BC7D8-0F66-4560-9534-AA290D1EB970}"/>
      </w:docPartPr>
      <w:docPartBody>
        <w:p w:rsidR="00000000" w:rsidRDefault="003F3E5D">
          <w:pPr>
            <w:pStyle w:val="7470170821CA4FE5B0E39A8902F4953D"/>
          </w:pPr>
          <w:r w:rsidRPr="00ED73C4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5D"/>
    <w:rsid w:val="003F3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5634FE518C8748FE8A50434C7C61DE1B">
    <w:name w:val="5634FE518C8748FE8A50434C7C61DE1B"/>
  </w:style>
  <w:style w:type="paragraph" w:customStyle="1" w:styleId="53A6B8A357D6436593412AD3E435C9E9">
    <w:name w:val="53A6B8A357D6436593412AD3E435C9E9"/>
  </w:style>
  <w:style w:type="paragraph" w:customStyle="1" w:styleId="66B8787E3ED44C5C998C455738C8D3FF">
    <w:name w:val="66B8787E3ED44C5C998C455738C8D3FF"/>
  </w:style>
  <w:style w:type="paragraph" w:customStyle="1" w:styleId="9DBA4F8215944D31AC273063DFFCE816">
    <w:name w:val="9DBA4F8215944D31AC273063DFFCE816"/>
  </w:style>
  <w:style w:type="paragraph" w:customStyle="1" w:styleId="AF8C517BC1D24A49AF0230264EC6E224">
    <w:name w:val="AF8C517BC1D24A49AF0230264EC6E224"/>
  </w:style>
  <w:style w:type="paragraph" w:customStyle="1" w:styleId="FC545A9CFF62460CA355AD3A1F6417CD">
    <w:name w:val="FC545A9CFF62460CA355AD3A1F6417CD"/>
  </w:style>
  <w:style w:type="paragraph" w:customStyle="1" w:styleId="7470170821CA4FE5B0E39A8902F4953D">
    <w:name w:val="7470170821CA4FE5B0E39A8902F495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9D9C87-CB3C-4CFC-BDE0-740842D9A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Лабораторная8</Template>
  <TotalTime>0</TotalTime>
  <Pages>22</Pages>
  <Words>3851</Words>
  <Characters>21952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Home</Company>
  <LinksUpToDate>false</LinksUpToDate>
  <CharactersWithSpaces>25752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alx klt</dc:creator>
  <cp:lastModifiedBy>alx</cp:lastModifiedBy>
  <cp:revision>1</cp:revision>
  <cp:lastPrinted>1900-12-31T21:00:00Z</cp:lastPrinted>
  <dcterms:created xsi:type="dcterms:W3CDTF">2023-04-13T11:02:00Z</dcterms:created>
  <dcterms:modified xsi:type="dcterms:W3CDTF">2023-04-13T11:02:00Z</dcterms:modified>
</cp:coreProperties>
</file>